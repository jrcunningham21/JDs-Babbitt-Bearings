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50481" w:rsidRDefault="00E1720F" w:rsidP="005D116F">
      <w:r>
        <w:rPr>
          <w:noProof/>
          <w:lang w:val="en-US"/>
        </w:rPr>
        <mc:AlternateContent>
          <mc:Choice Requires="wps">
            <w:drawing>
              <wp:anchor distT="0" distB="0" distL="114300" distR="114300" simplePos="0" relativeHeight="251660288" behindDoc="0" locked="0" layoutInCell="1" allowOverlap="1">
                <wp:simplePos x="0" y="0"/>
                <wp:positionH relativeFrom="column">
                  <wp:posOffset>1409700</wp:posOffset>
                </wp:positionH>
                <wp:positionV relativeFrom="paragraph">
                  <wp:posOffset>-6686550</wp:posOffset>
                </wp:positionV>
                <wp:extent cx="4791075" cy="1866900"/>
                <wp:effectExtent l="0" t="0" r="9525" b="0"/>
                <wp:wrapNone/>
                <wp:docPr id="1" name="Text Box 1"/>
                <wp:cNvGraphicFramePr/>
                <a:graphic xmlns:a="http://schemas.openxmlformats.org/drawingml/2006/main">
                  <a:graphicData uri="http://schemas.microsoft.com/office/word/2010/wordprocessingShape">
                    <wps:wsp>
                      <wps:cNvSpPr txBox="1"/>
                      <wps:spPr>
                        <a:xfrm>
                          <a:off x="0" y="0"/>
                          <a:ext cx="4791075" cy="18669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E1720F" w:rsidRDefault="00E1720F" w:rsidP="00E1720F">
                            <w:pPr>
                              <w:pStyle w:val="Heading2"/>
                              <w:spacing w:before="0" w:line="240" w:lineRule="auto"/>
                              <w:rPr>
                                <w:sz w:val="48"/>
                              </w:rPr>
                            </w:pPr>
                            <w:r w:rsidRPr="00E1720F">
                              <w:rPr>
                                <w:sz w:val="48"/>
                              </w:rPr>
                              <w:t xml:space="preserve">COVER PAGE TITLE </w:t>
                            </w:r>
                            <w:r>
                              <w:rPr>
                                <w:sz w:val="48"/>
                              </w:rPr>
                              <w:t xml:space="preserve">GOES HERE </w:t>
                            </w:r>
                          </w:p>
                          <w:p w:rsidR="00E1720F" w:rsidRPr="00E1720F" w:rsidRDefault="00E1720F" w:rsidP="00E1720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 o:spid="_x0000_s1026" type="#_x0000_t202" style="position:absolute;margin-left:111pt;margin-top:-526.5pt;width:377.25pt;height:147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" fillcolor="white [3201]" stroked="f" strokeweight=".5pt">
                <v:textbox>
                  <w:txbxContent>
                    <w:p w:rsidR="00E1720F" w:rsidRDefault="00E1720F" w:rsidP="00E1720F">
                      <w:pPr>
                        <w:pStyle w:val="Heading2"/>
                        <w:spacing w:before="0" w:line="240" w:lineRule="auto"/>
                        <w:rPr>
                          <w:sz w:val="48"/>
                        </w:rPr>
                      </w:pPr>
                      <w:r w:rsidRPr="00E1720F">
                        <w:rPr>
                          <w:sz w:val="48"/>
                        </w:rPr>
                        <w:t xml:space="preserve">COVER PAGE TITLE </w:t>
                      </w:r>
                      <w:r>
                        <w:rPr>
                          <w:sz w:val="48"/>
                        </w:rPr>
                        <w:t xml:space="preserve">GOES HERE </w:t>
                      </w:r>
                    </w:p>
                    <w:p w:rsidR="00E1720F" w:rsidRPr="00E1720F" w:rsidRDefault="00E1720F" w:rsidP="00E1720F"/>
                  </w:txbxContent>
                </v:textbox>
              </v:shape>
            </w:pict>
          </mc:Fallback>
        </mc:AlternateContent>
      </w:r>
      <w:r w:rsidR="00150481">
        <w:t xml:space="preserve">  </w:t>
      </w:r>
    </w:p>
    <w:p w:rsidR="001A596E" w:rsidRDefault="001A596E" w:rsidP="005D116F"/>
    <w:p w:rsidR="001A596E" w:rsidRDefault="001A596E" w:rsidP="005D116F"/>
    <w:p w:rsidR="001A596E" w:rsidRDefault="001A596E" w:rsidP="005D116F"/>
    <w:p w:rsidR="001A596E" w:rsidRDefault="001A596E" w:rsidP="005D116F"/>
    <w:p w:rsidR="001A596E" w:rsidRDefault="001A596E" w:rsidP="005D116F"/>
    <w:p w:rsidR="001A596E" w:rsidRDefault="001A596E" w:rsidP="005D116F"/>
    <w:p w:rsidR="001A596E" w:rsidRDefault="001A596E" w:rsidP="005D116F"/>
    <w:p w:rsidR="001A596E" w:rsidRDefault="001E5AFA" w:rsidP="005D116F">
      <w:r>
        <w:rPr>
          <w:noProof/>
          <w:lang w:val="en-US"/>
        </w:rPr>
        <mc:AlternateContent>
          <mc:Choice Requires="wps">
            <w:drawing>
              <wp:anchor distT="0" distB="0" distL="114300" distR="114300" simplePos="0" relativeHeight="251659264" behindDoc="0" locked="0" layoutInCell="1" allowOverlap="1" wp14:anchorId="4DBB73BF" wp14:editId="2B544EFD">
                <wp:simplePos x="0" y="0"/>
                <wp:positionH relativeFrom="margin">
                  <wp:posOffset>1400175</wp:posOffset>
                </wp:positionH>
                <wp:positionV relativeFrom="page">
                  <wp:posOffset>2171700</wp:posOffset>
                </wp:positionV>
                <wp:extent cx="5153025" cy="3105150"/>
                <wp:effectExtent l="0" t="0" r="0" b="0"/>
                <wp:wrapNone/>
                <wp:docPr id="7" name="Text Box 7"/>
                <wp:cNvGraphicFramePr/>
                <a:graphic xmlns:a="http://schemas.openxmlformats.org/drawingml/2006/main">
                  <a:graphicData uri="http://schemas.microsoft.com/office/word/2010/wordprocessingShape">
                    <wps:wsp>
                      <wps:cNvSpPr txBox="1"/>
                      <wps:spPr>
                        <a:xfrm>
                          <a:off x="0" y="0"/>
                          <a:ext cx="5153025" cy="310515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rsidR="001E5AFA" w:rsidRDefault="001E5AFA" w:rsidP="005D116F">
                            <w:pPr>
                              <w:pStyle w:val="Heading2"/>
                              <w:rPr>
                                <w:rFonts w:ascii="Gotham-Light" w:hAnsi="Gotham-Light"/>
                                <w:sz w:val="48"/>
                                <w:szCs w:val="48"/>
                              </w:rPr>
                            </w:pPr>
                          </w:p>
                          <w:p w:rsidR="002144B4" w:rsidRDefault="002B4EB2" w:rsidP="002144B4">
                            <w:pPr>
                              <w:pStyle w:val="Heading2"/>
                              <w:rPr>
                                <w:rFonts w:ascii="Gotham-Light" w:hAnsi="Gotham-Light"/>
                                <w:sz w:val="48"/>
                                <w:szCs w:val="48"/>
                              </w:rPr>
                            </w:pPr>
                            <w:r>
                              <w:rPr>
                                <w:rFonts w:ascii="Gotham-Light" w:hAnsi="Gotham-Light"/>
                                <w:sz w:val="48"/>
                                <w:szCs w:val="48"/>
                              </w:rPr>
                              <w:t>Development</w:t>
                            </w:r>
                            <w:r w:rsidR="008452DA">
                              <w:rPr>
                                <w:rFonts w:ascii="Gotham-Light" w:hAnsi="Gotham-Light"/>
                                <w:sz w:val="48"/>
                                <w:szCs w:val="48"/>
                              </w:rPr>
                              <w:t xml:space="preserve"> Proposal</w:t>
                            </w:r>
                            <w:r w:rsidR="003C588F">
                              <w:rPr>
                                <w:rFonts w:ascii="Gotham-Light" w:hAnsi="Gotham-Light"/>
                                <w:sz w:val="48"/>
                                <w:szCs w:val="48"/>
                              </w:rPr>
                              <w:t>: Milestone 2</w:t>
                            </w:r>
                            <w:r w:rsidR="002144B4">
                              <w:rPr>
                                <w:rFonts w:ascii="Gotham-Light" w:hAnsi="Gotham-Light"/>
                                <w:sz w:val="48"/>
                                <w:szCs w:val="48"/>
                              </w:rPr>
                              <w:t xml:space="preserve">  </w:t>
                            </w:r>
                          </w:p>
                          <w:p w:rsidR="002144B4" w:rsidRPr="002144B4" w:rsidRDefault="00284955" w:rsidP="002144B4">
                            <w:pPr>
                              <w:pStyle w:val="Heading2"/>
                              <w:rPr>
                                <w:rFonts w:ascii="Gotham-Light" w:hAnsi="Gotham-Light"/>
                                <w:sz w:val="48"/>
                                <w:szCs w:val="48"/>
                              </w:rPr>
                            </w:pPr>
                            <w:r>
                              <w:rPr>
                                <w:rFonts w:ascii="Gotham-Light" w:hAnsi="Gotham-Light"/>
                                <w:sz w:val="48"/>
                                <w:szCs w:val="48"/>
                              </w:rPr>
                              <w:t xml:space="preserve">Motor </w:t>
                            </w:r>
                            <w:r w:rsidR="002144B4">
                              <w:rPr>
                                <w:rFonts w:ascii="Gotham-Light" w:hAnsi="Gotham-Light"/>
                                <w:sz w:val="48"/>
                                <w:szCs w:val="48"/>
                              </w:rPr>
                              <w:t>Babbitt Bearing Workflow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BB73BF" id="Text Box 7" o:spid="_x0000_s1027" type="#_x0000_t202" style="position:absolute;margin-left:110.25pt;margin-top:171pt;width:405.75pt;height:244.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" filled="f" stroked="f">
                <v:textbox>
                  <w:txbxContent>
                    <w:p w:rsidR="001E5AFA" w:rsidRDefault="001E5AFA" w:rsidP="005D116F">
                      <w:pPr>
                        <w:pStyle w:val="Heading2"/>
                        <w:rPr>
                          <w:rFonts w:ascii="Gotham-Light" w:hAnsi="Gotham-Light"/>
                          <w:sz w:val="48"/>
                          <w:szCs w:val="48"/>
                        </w:rPr>
                      </w:pPr>
                    </w:p>
                    <w:p w:rsidR="002144B4" w:rsidRDefault="002B4EB2" w:rsidP="002144B4">
                      <w:pPr>
                        <w:pStyle w:val="Heading2"/>
                        <w:rPr>
                          <w:rFonts w:ascii="Gotham-Light" w:hAnsi="Gotham-Light"/>
                          <w:sz w:val="48"/>
                          <w:szCs w:val="48"/>
                        </w:rPr>
                      </w:pPr>
                      <w:r>
                        <w:rPr>
                          <w:rFonts w:ascii="Gotham-Light" w:hAnsi="Gotham-Light"/>
                          <w:sz w:val="48"/>
                          <w:szCs w:val="48"/>
                        </w:rPr>
                        <w:t>Development</w:t>
                      </w:r>
                      <w:r w:rsidR="008452DA">
                        <w:rPr>
                          <w:rFonts w:ascii="Gotham-Light" w:hAnsi="Gotham-Light"/>
                          <w:sz w:val="48"/>
                          <w:szCs w:val="48"/>
                        </w:rPr>
                        <w:t xml:space="preserve"> Proposal</w:t>
                      </w:r>
                      <w:r w:rsidR="003C588F">
                        <w:rPr>
                          <w:rFonts w:ascii="Gotham-Light" w:hAnsi="Gotham-Light"/>
                          <w:sz w:val="48"/>
                          <w:szCs w:val="48"/>
                        </w:rPr>
                        <w:t>: Milestone 2</w:t>
                      </w:r>
                      <w:r w:rsidR="002144B4">
                        <w:rPr>
                          <w:rFonts w:ascii="Gotham-Light" w:hAnsi="Gotham-Light"/>
                          <w:sz w:val="48"/>
                          <w:szCs w:val="48"/>
                        </w:rPr>
                        <w:t xml:space="preserve">  </w:t>
                      </w:r>
                    </w:p>
                    <w:p w:rsidR="002144B4" w:rsidRPr="002144B4" w:rsidRDefault="00284955" w:rsidP="002144B4">
                      <w:pPr>
                        <w:pStyle w:val="Heading2"/>
                        <w:rPr>
                          <w:rFonts w:ascii="Gotham-Light" w:hAnsi="Gotham-Light"/>
                          <w:sz w:val="48"/>
                          <w:szCs w:val="48"/>
                        </w:rPr>
                      </w:pPr>
                      <w:r>
                        <w:rPr>
                          <w:rFonts w:ascii="Gotham-Light" w:hAnsi="Gotham-Light"/>
                          <w:sz w:val="48"/>
                          <w:szCs w:val="48"/>
                        </w:rPr>
                        <w:t xml:space="preserve">Motor </w:t>
                      </w:r>
                      <w:r w:rsidR="002144B4">
                        <w:rPr>
                          <w:rFonts w:ascii="Gotham-Light" w:hAnsi="Gotham-Light"/>
                          <w:sz w:val="48"/>
                          <w:szCs w:val="48"/>
                        </w:rPr>
                        <w:t>Babbitt Bearing Workflow</w:t>
                      </w:r>
                    </w:p>
                  </w:txbxContent>
                </v:textbox>
                <w10:wrap anchorx="margin" anchory="page"/>
              </v:shape>
            </w:pict>
          </mc:Fallback>
        </mc:AlternateContent>
      </w:r>
    </w:p>
    <w:p w:rsidR="001A596E" w:rsidRDefault="001A596E" w:rsidP="005D116F"/>
    <w:p w:rsidR="001A596E" w:rsidRDefault="001A596E" w:rsidP="005D116F"/>
    <w:p w:rsidR="001A596E" w:rsidRDefault="001A596E" w:rsidP="005D116F"/>
    <w:p w:rsidR="001A596E" w:rsidRDefault="001A596E" w:rsidP="005D116F"/>
    <w:p w:rsidR="001A596E" w:rsidRDefault="001A596E" w:rsidP="005D116F"/>
    <w:p w:rsidR="001A596E" w:rsidRDefault="001E5AFA" w:rsidP="001E5AFA">
      <w:pPr>
        <w:tabs>
          <w:tab w:val="left" w:pos="2025"/>
        </w:tabs>
      </w:pPr>
      <w:r>
        <w:tab/>
      </w:r>
    </w:p>
    <w:p w:rsidR="001A596E" w:rsidRDefault="001A596E" w:rsidP="005D116F"/>
    <w:p w:rsidR="001A596E" w:rsidRDefault="008452DA" w:rsidP="005D116F">
      <w:r w:rsidRPr="00714DA2">
        <w:rPr>
          <w:rFonts w:ascii="Calibri" w:hAnsi="Calibri" w:cs="Calibri"/>
          <w:noProof/>
          <w:lang w:val="en-US"/>
        </w:rPr>
        <mc:AlternateContent>
          <mc:Choice Requires="wps">
            <w:drawing>
              <wp:anchor distT="0" distB="0" distL="114300" distR="114300" simplePos="0" relativeHeight="251662336" behindDoc="0" locked="0" layoutInCell="1" allowOverlap="1" wp14:anchorId="0BB4CF50" wp14:editId="3281DAC6">
                <wp:simplePos x="0" y="0"/>
                <wp:positionH relativeFrom="page">
                  <wp:posOffset>229235</wp:posOffset>
                </wp:positionH>
                <wp:positionV relativeFrom="page">
                  <wp:posOffset>7040880</wp:posOffset>
                </wp:positionV>
                <wp:extent cx="7315200" cy="1009650"/>
                <wp:effectExtent l="0" t="0" r="0" b="3810"/>
                <wp:wrapSquare wrapText="bothSides"/>
                <wp:docPr id="62" name="Text Box 62"/>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452DA" w:rsidRDefault="00B52A6E" w:rsidP="008452DA">
                            <w:pPr>
                              <w:pStyle w:val="Heading3"/>
                              <w:jc w:val="right"/>
                            </w:pPr>
                            <w:r>
                              <w:t>JD’s Babbitt Bearings, LLC</w:t>
                            </w:r>
                          </w:p>
                          <w:p w:rsidR="00A75372" w:rsidRPr="00A75372" w:rsidRDefault="00A75372" w:rsidP="00A75372">
                            <w:pPr>
                              <w:jc w:val="right"/>
                            </w:pPr>
                            <w:r>
                              <w:t>Solution Design Proposal</w:t>
                            </w:r>
                            <w:r w:rsidR="00D300D2">
                              <w:t xml:space="preserve"> v3</w:t>
                            </w:r>
                          </w:p>
                          <w:p w:rsidR="008452DA" w:rsidRDefault="008452DA" w:rsidP="002B4EB2">
                            <w:pPr>
                              <w:jc w:val="right"/>
                            </w:pPr>
                            <w:r w:rsidRPr="00D40EF2">
                              <w:t xml:space="preserve">Presented To: </w:t>
                            </w:r>
                            <w:proofErr w:type="spellStart"/>
                            <w:r w:rsidR="00B52A6E">
                              <w:t>Jarad</w:t>
                            </w:r>
                            <w:proofErr w:type="spellEnd"/>
                            <w:r w:rsidR="00B52A6E">
                              <w:t xml:space="preserve"> Finney</w:t>
                            </w:r>
                          </w:p>
                          <w:p w:rsidR="002B4EB2" w:rsidRPr="002B4EB2" w:rsidRDefault="002B4EB2" w:rsidP="002B4EB2">
                            <w:pPr>
                              <w:jc w:val="right"/>
                            </w:pPr>
                            <w:r>
                              <w:t>9/8/2015</w:t>
                            </w: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noAutofit/>
                      </wps:bodyPr>
                    </wps:wsp>
                  </a:graphicData>
                </a:graphic>
                <wp14:sizeRelH relativeFrom="page">
                  <wp14:pctWidth>94100</wp14:pctWidth>
                </wp14:sizeRelH>
                <wp14:sizeRelV relativeFrom="page">
                  <wp14:pctHeight>10000</wp14:pctHeight>
                </wp14:sizeRelV>
              </wp:anchor>
            </w:drawing>
          </mc:Choice>
          <mc:Fallback>
            <w:pict>
              <v:shape w14:anchorId="0BB4CF50" id="Text Box 62" o:spid="_x0000_s1028" type="#_x0000_t202" style="position:absolute;margin-left:18.05pt;margin-top:554.4pt;width:8in;height:79.5pt;z-index:251662336;visibility:visible;mso-wrap-style:square;mso-width-percent:941;mso-height-percent:100;mso-wrap-distance-left:9pt;mso-wrap-distance-top:0;mso-wrap-distance-right:9pt;mso-wrap-distance-bottom:0;mso-position-horizontal:absolute;mso-position-horizontal-relative:page;mso-position-vertical:absolute;mso-position-vertical-relative:page;mso-width-percent:941;mso-height-percent:1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" filled="f" stroked="f" strokeweight=".5pt">
                <v:textbox inset="126pt,0,54pt,0">
                  <w:txbxContent>
                    <w:p w:rsidR="008452DA" w:rsidRDefault="00B52A6E" w:rsidP="008452DA">
                      <w:pPr>
                        <w:pStyle w:val="Heading3"/>
                        <w:jc w:val="right"/>
                      </w:pPr>
                      <w:r>
                        <w:t>JD’s Babbitt Bearings, LLC</w:t>
                      </w:r>
                    </w:p>
                    <w:p w:rsidR="00A75372" w:rsidRPr="00A75372" w:rsidRDefault="00A75372" w:rsidP="00A75372">
                      <w:pPr>
                        <w:jc w:val="right"/>
                      </w:pPr>
                      <w:r>
                        <w:t>Solution Design Proposal</w:t>
                      </w:r>
                      <w:r w:rsidR="00D300D2">
                        <w:t xml:space="preserve"> v3</w:t>
                      </w:r>
                    </w:p>
                    <w:p w:rsidR="008452DA" w:rsidRDefault="008452DA" w:rsidP="002B4EB2">
                      <w:pPr>
                        <w:jc w:val="right"/>
                      </w:pPr>
                      <w:r w:rsidRPr="00D40EF2">
                        <w:t xml:space="preserve">Presented To: </w:t>
                      </w:r>
                      <w:proofErr w:type="spellStart"/>
                      <w:r w:rsidR="00B52A6E">
                        <w:t>Jarad</w:t>
                      </w:r>
                      <w:proofErr w:type="spellEnd"/>
                      <w:r w:rsidR="00B52A6E">
                        <w:t xml:space="preserve"> Finney</w:t>
                      </w:r>
                    </w:p>
                    <w:p w:rsidR="002B4EB2" w:rsidRPr="002B4EB2" w:rsidRDefault="002B4EB2" w:rsidP="002B4EB2">
                      <w:pPr>
                        <w:jc w:val="right"/>
                      </w:pPr>
                      <w:r>
                        <w:t>9/8/2015</w:t>
                      </w:r>
                    </w:p>
                  </w:txbxContent>
                </v:textbox>
                <w10:wrap type="square" anchorx="page" anchory="page"/>
              </v:shape>
            </w:pict>
          </mc:Fallback>
        </mc:AlternateContent>
      </w:r>
    </w:p>
    <w:p w:rsidR="001A596E" w:rsidRDefault="001A596E" w:rsidP="005D116F"/>
    <w:p w:rsidR="001A596E" w:rsidRDefault="001A596E" w:rsidP="005D116F"/>
    <w:p w:rsidR="001A596E" w:rsidRDefault="001A596E" w:rsidP="005D116F"/>
    <w:p w:rsidR="001A596E" w:rsidRDefault="001A596E" w:rsidP="005D116F"/>
    <w:p w:rsidR="001A596E" w:rsidRDefault="001A596E" w:rsidP="005D116F"/>
    <w:p w:rsidR="001A596E" w:rsidRDefault="001A596E" w:rsidP="005D116F"/>
    <w:p w:rsidR="001A596E" w:rsidRDefault="001A596E" w:rsidP="005D116F"/>
    <w:p w:rsidR="001A596E" w:rsidRDefault="001A596E" w:rsidP="005D116F"/>
    <w:p w:rsidR="001A596E" w:rsidRDefault="001A596E" w:rsidP="005D116F"/>
    <w:p w:rsidR="001A596E" w:rsidRDefault="001A596E" w:rsidP="005D116F"/>
    <w:p w:rsidR="001A596E" w:rsidRDefault="001A596E" w:rsidP="005D116F"/>
    <w:p w:rsidR="001A596E" w:rsidRDefault="001A596E" w:rsidP="005D116F"/>
    <w:p w:rsidR="001E5AFA" w:rsidRDefault="001E5AFA" w:rsidP="005D116F"/>
    <w:p w:rsidR="001E5AFA" w:rsidRDefault="001E5AFA" w:rsidP="005D116F"/>
    <w:p w:rsidR="001E5AFA" w:rsidRDefault="001E5AFA" w:rsidP="005D116F"/>
    <w:p w:rsidR="001E5AFA" w:rsidRDefault="001E5AFA" w:rsidP="005D116F"/>
    <w:p w:rsidR="001E5AFA" w:rsidRDefault="001E5AFA" w:rsidP="005D116F"/>
    <w:p w:rsidR="001E5AFA" w:rsidRDefault="001E5AFA" w:rsidP="005D116F"/>
    <w:p w:rsidR="001E5AFA" w:rsidRDefault="001E5AFA" w:rsidP="005D116F"/>
    <w:p w:rsidR="008452DA" w:rsidRDefault="008452DA" w:rsidP="008452DA">
      <w:pPr>
        <w:pStyle w:val="Heading1"/>
      </w:pPr>
      <w:r w:rsidRPr="00714DA2">
        <w:lastRenderedPageBreak/>
        <w:t>Code Authority Contact</w:t>
      </w:r>
      <w:r w:rsidR="001C255E">
        <w:t>S</w:t>
      </w:r>
    </w:p>
    <w:p w:rsidR="001E5AFA" w:rsidRPr="001E5AFA" w:rsidRDefault="001E5AFA" w:rsidP="001E5AFA"/>
    <w:p w:rsidR="008452DA" w:rsidRPr="00714DA2" w:rsidRDefault="008452DA" w:rsidP="008452DA">
      <w:pPr>
        <w:jc w:val="center"/>
        <w:rPr>
          <w:rFonts w:ascii="Calibri" w:hAnsi="Calibri" w:cs="Calibri"/>
          <w:b/>
          <w:u w:val="single"/>
        </w:rPr>
      </w:pPr>
    </w:p>
    <w:tbl>
      <w:tblPr>
        <w:tblW w:w="9738" w:type="dxa"/>
        <w:tblBorders>
          <w:top w:val="single" w:sz="6" w:space="0" w:color="A7C8CF"/>
          <w:left w:val="single" w:sz="6" w:space="0" w:color="A7C8CF"/>
          <w:bottom w:val="single" w:sz="6" w:space="0" w:color="A7C8CF"/>
          <w:right w:val="single" w:sz="6" w:space="0" w:color="A7C8CF"/>
          <w:insideH w:val="single" w:sz="6" w:space="0" w:color="A7C8CF"/>
          <w:insideV w:val="single" w:sz="6" w:space="0" w:color="A7C8CF"/>
        </w:tblBorders>
        <w:tblLayout w:type="fixed"/>
        <w:tblLook w:val="00A0" w:firstRow="1" w:lastRow="0" w:firstColumn="1" w:lastColumn="0" w:noHBand="0" w:noVBand="0"/>
      </w:tblPr>
      <w:tblGrid>
        <w:gridCol w:w="2448"/>
        <w:gridCol w:w="7290"/>
      </w:tblGrid>
      <w:tr w:rsidR="008452DA" w:rsidRPr="00714DA2" w:rsidTr="008452DA">
        <w:trPr>
          <w:trHeight w:val="486"/>
        </w:trPr>
        <w:tc>
          <w:tcPr>
            <w:tcW w:w="2448" w:type="dxa"/>
            <w:shd w:val="clear" w:color="auto" w:fill="A7C8CF"/>
            <w:vAlign w:val="center"/>
          </w:tcPr>
          <w:p w:rsidR="008452DA" w:rsidRPr="008452DA" w:rsidRDefault="008452DA" w:rsidP="008452DA">
            <w:pPr>
              <w:rPr>
                <w:b/>
                <w:color w:val="FFFFFF" w:themeColor="background1"/>
              </w:rPr>
            </w:pPr>
            <w:r w:rsidRPr="008452DA">
              <w:rPr>
                <w:b/>
                <w:color w:val="FFFFFF" w:themeColor="background1"/>
              </w:rPr>
              <w:t>Name</w:t>
            </w:r>
          </w:p>
        </w:tc>
        <w:tc>
          <w:tcPr>
            <w:tcW w:w="7290" w:type="dxa"/>
            <w:vAlign w:val="center"/>
          </w:tcPr>
          <w:p w:rsidR="008452DA" w:rsidRPr="00714DA2" w:rsidRDefault="00BB29D5" w:rsidP="00BB29D5">
            <w:r>
              <w:t>Mike</w:t>
            </w:r>
            <w:r w:rsidR="00B52A6E">
              <w:t xml:space="preserve"> </w:t>
            </w:r>
            <w:r>
              <w:t>Jensen</w:t>
            </w:r>
          </w:p>
        </w:tc>
      </w:tr>
      <w:tr w:rsidR="008452DA" w:rsidRPr="00714DA2" w:rsidTr="008452DA">
        <w:trPr>
          <w:trHeight w:val="486"/>
        </w:trPr>
        <w:tc>
          <w:tcPr>
            <w:tcW w:w="2448" w:type="dxa"/>
            <w:shd w:val="clear" w:color="auto" w:fill="A7C8CF"/>
            <w:vAlign w:val="center"/>
          </w:tcPr>
          <w:p w:rsidR="008452DA" w:rsidRPr="008452DA" w:rsidRDefault="008452DA" w:rsidP="008452DA">
            <w:pPr>
              <w:rPr>
                <w:b/>
                <w:color w:val="FFFFFF" w:themeColor="background1"/>
              </w:rPr>
            </w:pPr>
            <w:r w:rsidRPr="008452DA">
              <w:rPr>
                <w:b/>
                <w:color w:val="FFFFFF" w:themeColor="background1"/>
              </w:rPr>
              <w:t>Phone Number</w:t>
            </w:r>
          </w:p>
        </w:tc>
        <w:tc>
          <w:tcPr>
            <w:tcW w:w="7290" w:type="dxa"/>
            <w:vAlign w:val="center"/>
          </w:tcPr>
          <w:p w:rsidR="008452DA" w:rsidRPr="00714DA2" w:rsidRDefault="00B52A6E" w:rsidP="002B4EB2">
            <w:r>
              <w:t>214</w:t>
            </w:r>
            <w:r w:rsidRPr="00714DA2">
              <w:t>-</w:t>
            </w:r>
            <w:r>
              <w:t>774</w:t>
            </w:r>
            <w:r w:rsidRPr="00714DA2">
              <w:t>-</w:t>
            </w:r>
            <w:r>
              <w:t xml:space="preserve">4262 </w:t>
            </w:r>
            <w:r w:rsidR="002B4EB2">
              <w:t>x116</w:t>
            </w:r>
          </w:p>
        </w:tc>
      </w:tr>
      <w:tr w:rsidR="008452DA" w:rsidRPr="00714DA2" w:rsidTr="008452DA">
        <w:trPr>
          <w:trHeight w:val="486"/>
        </w:trPr>
        <w:tc>
          <w:tcPr>
            <w:tcW w:w="2448" w:type="dxa"/>
            <w:shd w:val="clear" w:color="auto" w:fill="A7C8CF"/>
            <w:vAlign w:val="center"/>
          </w:tcPr>
          <w:p w:rsidR="008452DA" w:rsidRPr="008452DA" w:rsidRDefault="008452DA" w:rsidP="008452DA">
            <w:pPr>
              <w:rPr>
                <w:b/>
                <w:color w:val="FFFFFF" w:themeColor="background1"/>
              </w:rPr>
            </w:pPr>
            <w:r w:rsidRPr="008452DA">
              <w:rPr>
                <w:b/>
                <w:color w:val="FFFFFF" w:themeColor="background1"/>
              </w:rPr>
              <w:t>Fax Number</w:t>
            </w:r>
          </w:p>
        </w:tc>
        <w:tc>
          <w:tcPr>
            <w:tcW w:w="7290" w:type="dxa"/>
            <w:vAlign w:val="center"/>
          </w:tcPr>
          <w:p w:rsidR="008452DA" w:rsidRPr="00714DA2" w:rsidRDefault="008452DA" w:rsidP="008452DA">
            <w:r w:rsidRPr="00714DA2">
              <w:t>972-668-2926</w:t>
            </w:r>
          </w:p>
        </w:tc>
      </w:tr>
      <w:tr w:rsidR="008452DA" w:rsidRPr="00714DA2" w:rsidTr="008452DA">
        <w:trPr>
          <w:trHeight w:val="486"/>
        </w:trPr>
        <w:tc>
          <w:tcPr>
            <w:tcW w:w="2448" w:type="dxa"/>
            <w:shd w:val="clear" w:color="auto" w:fill="A7C8CF"/>
            <w:vAlign w:val="center"/>
          </w:tcPr>
          <w:p w:rsidR="008452DA" w:rsidRPr="008452DA" w:rsidRDefault="008452DA" w:rsidP="008452DA">
            <w:pPr>
              <w:rPr>
                <w:b/>
                <w:color w:val="FFFFFF" w:themeColor="background1"/>
              </w:rPr>
            </w:pPr>
            <w:r w:rsidRPr="008452DA">
              <w:rPr>
                <w:b/>
                <w:color w:val="FFFFFF" w:themeColor="background1"/>
              </w:rPr>
              <w:t>Email</w:t>
            </w:r>
          </w:p>
        </w:tc>
        <w:tc>
          <w:tcPr>
            <w:tcW w:w="7290" w:type="dxa"/>
            <w:vAlign w:val="center"/>
          </w:tcPr>
          <w:p w:rsidR="008452DA" w:rsidRPr="00714DA2" w:rsidRDefault="003C588F" w:rsidP="008452DA">
            <w:r>
              <w:t>mjensen</w:t>
            </w:r>
            <w:r w:rsidR="00B52A6E" w:rsidRPr="00714DA2">
              <w:t>@codeauthority.com</w:t>
            </w:r>
          </w:p>
        </w:tc>
      </w:tr>
    </w:tbl>
    <w:p w:rsidR="008452DA" w:rsidRPr="00714DA2" w:rsidRDefault="008452DA" w:rsidP="008452DA">
      <w:pPr>
        <w:jc w:val="center"/>
        <w:rPr>
          <w:rFonts w:ascii="Calibri" w:hAnsi="Calibri" w:cs="Calibri"/>
          <w:b/>
          <w:u w:val="single"/>
        </w:rPr>
      </w:pPr>
    </w:p>
    <w:p w:rsidR="008452DA" w:rsidRPr="00714DA2" w:rsidRDefault="008452DA" w:rsidP="008452DA">
      <w:pPr>
        <w:rPr>
          <w:rFonts w:ascii="Calibri" w:hAnsi="Calibri" w:cs="Calibri"/>
        </w:rPr>
      </w:pPr>
    </w:p>
    <w:tbl>
      <w:tblPr>
        <w:tblW w:w="9738" w:type="dxa"/>
        <w:tblBorders>
          <w:top w:val="single" w:sz="6" w:space="0" w:color="A7C8CF"/>
          <w:left w:val="single" w:sz="6" w:space="0" w:color="A7C8CF"/>
          <w:bottom w:val="single" w:sz="6" w:space="0" w:color="A7C8CF"/>
          <w:right w:val="single" w:sz="6" w:space="0" w:color="A7C8CF"/>
          <w:insideH w:val="single" w:sz="6" w:space="0" w:color="A7C8CF"/>
          <w:insideV w:val="single" w:sz="6" w:space="0" w:color="A7C8CF"/>
        </w:tblBorders>
        <w:tblLayout w:type="fixed"/>
        <w:tblLook w:val="00A0" w:firstRow="1" w:lastRow="0" w:firstColumn="1" w:lastColumn="0" w:noHBand="0" w:noVBand="0"/>
      </w:tblPr>
      <w:tblGrid>
        <w:gridCol w:w="2448"/>
        <w:gridCol w:w="7290"/>
      </w:tblGrid>
      <w:tr w:rsidR="001C255E" w:rsidRPr="00714DA2" w:rsidTr="00C07434">
        <w:trPr>
          <w:trHeight w:val="486"/>
        </w:trPr>
        <w:tc>
          <w:tcPr>
            <w:tcW w:w="2448" w:type="dxa"/>
            <w:shd w:val="clear" w:color="auto" w:fill="A7C8CF"/>
            <w:vAlign w:val="center"/>
          </w:tcPr>
          <w:p w:rsidR="001C255E" w:rsidRPr="008452DA" w:rsidRDefault="001C255E" w:rsidP="00C07434">
            <w:pPr>
              <w:rPr>
                <w:b/>
                <w:color w:val="FFFFFF" w:themeColor="background1"/>
              </w:rPr>
            </w:pPr>
            <w:r w:rsidRPr="008452DA">
              <w:rPr>
                <w:b/>
                <w:color w:val="FFFFFF" w:themeColor="background1"/>
              </w:rPr>
              <w:t>Name</w:t>
            </w:r>
          </w:p>
        </w:tc>
        <w:tc>
          <w:tcPr>
            <w:tcW w:w="7290" w:type="dxa"/>
            <w:vAlign w:val="center"/>
          </w:tcPr>
          <w:p w:rsidR="00BB29D5" w:rsidRPr="00714DA2" w:rsidRDefault="00B52A6E" w:rsidP="001C255E">
            <w:r>
              <w:t>Adam Ferguson</w:t>
            </w:r>
          </w:p>
        </w:tc>
      </w:tr>
      <w:tr w:rsidR="00BB29D5" w:rsidRPr="00714DA2" w:rsidTr="00C07434">
        <w:trPr>
          <w:trHeight w:val="486"/>
        </w:trPr>
        <w:tc>
          <w:tcPr>
            <w:tcW w:w="2448" w:type="dxa"/>
            <w:shd w:val="clear" w:color="auto" w:fill="A7C8CF"/>
            <w:vAlign w:val="center"/>
          </w:tcPr>
          <w:p w:rsidR="00BB29D5" w:rsidRPr="008452DA" w:rsidRDefault="00BB29D5" w:rsidP="00BB29D5">
            <w:pPr>
              <w:rPr>
                <w:b/>
                <w:color w:val="FFFFFF" w:themeColor="background1"/>
              </w:rPr>
            </w:pPr>
            <w:r>
              <w:rPr>
                <w:b/>
                <w:color w:val="FFFFFF" w:themeColor="background1"/>
              </w:rPr>
              <w:t>Phone Number</w:t>
            </w:r>
          </w:p>
        </w:tc>
        <w:tc>
          <w:tcPr>
            <w:tcW w:w="7290" w:type="dxa"/>
            <w:vAlign w:val="center"/>
          </w:tcPr>
          <w:p w:rsidR="00BB29D5" w:rsidRDefault="00BB29D5" w:rsidP="001C255E">
            <w:r>
              <w:t>214-774-4262 x117</w:t>
            </w:r>
          </w:p>
        </w:tc>
      </w:tr>
      <w:tr w:rsidR="001C255E" w:rsidRPr="00714DA2" w:rsidTr="00C07434">
        <w:trPr>
          <w:trHeight w:val="486"/>
        </w:trPr>
        <w:tc>
          <w:tcPr>
            <w:tcW w:w="2448" w:type="dxa"/>
            <w:shd w:val="clear" w:color="auto" w:fill="A7C8CF"/>
            <w:vAlign w:val="center"/>
          </w:tcPr>
          <w:p w:rsidR="001C255E" w:rsidRPr="008452DA" w:rsidRDefault="001C255E" w:rsidP="00C07434">
            <w:pPr>
              <w:rPr>
                <w:b/>
                <w:color w:val="FFFFFF" w:themeColor="background1"/>
              </w:rPr>
            </w:pPr>
            <w:r w:rsidRPr="008452DA">
              <w:rPr>
                <w:b/>
                <w:color w:val="FFFFFF" w:themeColor="background1"/>
              </w:rPr>
              <w:t>Fax Number</w:t>
            </w:r>
          </w:p>
        </w:tc>
        <w:tc>
          <w:tcPr>
            <w:tcW w:w="7290" w:type="dxa"/>
            <w:vAlign w:val="center"/>
          </w:tcPr>
          <w:p w:rsidR="001C255E" w:rsidRPr="00714DA2" w:rsidRDefault="001C255E" w:rsidP="00C07434">
            <w:r w:rsidRPr="00714DA2">
              <w:t>972-668-2926</w:t>
            </w:r>
          </w:p>
        </w:tc>
      </w:tr>
      <w:tr w:rsidR="001C255E" w:rsidRPr="00714DA2" w:rsidTr="00C07434">
        <w:trPr>
          <w:trHeight w:val="486"/>
        </w:trPr>
        <w:tc>
          <w:tcPr>
            <w:tcW w:w="2448" w:type="dxa"/>
            <w:shd w:val="clear" w:color="auto" w:fill="A7C8CF"/>
            <w:vAlign w:val="center"/>
          </w:tcPr>
          <w:p w:rsidR="001C255E" w:rsidRPr="008452DA" w:rsidRDefault="001C255E" w:rsidP="00C07434">
            <w:pPr>
              <w:rPr>
                <w:b/>
                <w:color w:val="FFFFFF" w:themeColor="background1"/>
              </w:rPr>
            </w:pPr>
            <w:r w:rsidRPr="008452DA">
              <w:rPr>
                <w:b/>
                <w:color w:val="FFFFFF" w:themeColor="background1"/>
              </w:rPr>
              <w:t>Email</w:t>
            </w:r>
          </w:p>
        </w:tc>
        <w:tc>
          <w:tcPr>
            <w:tcW w:w="7290" w:type="dxa"/>
            <w:vAlign w:val="center"/>
          </w:tcPr>
          <w:p w:rsidR="001C255E" w:rsidRPr="00714DA2" w:rsidRDefault="00B52A6E" w:rsidP="00C07434">
            <w:r>
              <w:t>aferguson@codeauthority.com</w:t>
            </w:r>
          </w:p>
        </w:tc>
      </w:tr>
    </w:tbl>
    <w:p w:rsidR="008452DA" w:rsidRDefault="008452DA" w:rsidP="005D116F"/>
    <w:p w:rsidR="001A596E" w:rsidRDefault="001A596E" w:rsidP="005D116F"/>
    <w:p w:rsidR="001A596E" w:rsidRDefault="001A596E" w:rsidP="005D116F"/>
    <w:p w:rsidR="001A596E" w:rsidRDefault="001A596E" w:rsidP="005D116F"/>
    <w:p w:rsidR="001A596E" w:rsidRPr="005D116F" w:rsidRDefault="001A596E" w:rsidP="005D116F">
      <w:pPr>
        <w:rPr>
          <w:rFonts w:ascii="Gotham-Book" w:hAnsi="Gotham-Book"/>
          <w:color w:val="00404F"/>
          <w:u w:val="single"/>
        </w:rPr>
      </w:pPr>
    </w:p>
    <w:p w:rsidR="008452DA" w:rsidRDefault="008452DA">
      <w:pPr>
        <w:spacing w:line="240" w:lineRule="auto"/>
        <w:rPr>
          <w:rFonts w:ascii="Gotham-Book" w:eastAsiaTheme="majorEastAsia" w:hAnsi="Gotham-Book" w:cstheme="majorBidi"/>
          <w:bCs/>
          <w:caps/>
          <w:color w:val="00404F"/>
          <w:sz w:val="40"/>
          <w:szCs w:val="40"/>
        </w:rPr>
      </w:pPr>
      <w:r>
        <w:br w:type="page"/>
      </w:r>
    </w:p>
    <w:p w:rsidR="00387A70" w:rsidRPr="00714DA2" w:rsidRDefault="00387A70" w:rsidP="00387A70">
      <w:pPr>
        <w:pStyle w:val="Heading1"/>
      </w:pPr>
      <w:r w:rsidRPr="00714DA2">
        <w:lastRenderedPageBreak/>
        <w:t>Proposal Detail and Plan</w:t>
      </w:r>
    </w:p>
    <w:p w:rsidR="00387A70" w:rsidRDefault="00387A70" w:rsidP="00387A70">
      <w:pPr>
        <w:pStyle w:val="Heading2"/>
      </w:pPr>
      <w:r w:rsidRPr="00714DA2">
        <w:t>Client Needs Assessment</w:t>
      </w:r>
    </w:p>
    <w:p w:rsidR="00561D77" w:rsidRDefault="00506858" w:rsidP="003D6C79">
      <w:r>
        <w:t>JD’s Babbitt Bearings manufactures and repairs Babbitt bearings</w:t>
      </w:r>
      <w:r w:rsidR="00EE7400">
        <w:t>. These bearings are used in many mechanical and industrial applications for power plants, motor shops, energy providers, and much more</w:t>
      </w:r>
      <w:r w:rsidR="008A504A">
        <w:t>. Companies from around the world send in bearings to have them cl</w:t>
      </w:r>
      <w:r w:rsidR="00EE7400">
        <w:t xml:space="preserve">eaned, inspected, and </w:t>
      </w:r>
      <w:r w:rsidR="00B17DC1">
        <w:t>serviced.</w:t>
      </w:r>
    </w:p>
    <w:p w:rsidR="001B5EA0" w:rsidRDefault="001B5EA0" w:rsidP="003D6C79"/>
    <w:p w:rsidR="00B17DC1" w:rsidRPr="00561D77" w:rsidRDefault="00B17DC1" w:rsidP="003D6C79">
      <w:r>
        <w:t xml:space="preserve">The current business process for incoming jobs is done manually and requires a lot of oversight. </w:t>
      </w:r>
      <w:r w:rsidR="00F50F24">
        <w:t xml:space="preserve">JD’s needs a solution that relieves some of the burdens of overseeing the simultaneous production and delivery of multiple products, while keeping a strict time schedule. </w:t>
      </w:r>
    </w:p>
    <w:p w:rsidR="00387A70" w:rsidRDefault="00387A70" w:rsidP="00387A70">
      <w:pPr>
        <w:pStyle w:val="Style9"/>
        <w:numPr>
          <w:ilvl w:val="0"/>
          <w:numId w:val="0"/>
        </w:numPr>
        <w:spacing w:before="0" w:after="0"/>
        <w:rPr>
          <w:rFonts w:ascii="Calibri" w:hAnsi="Calibri" w:cs="Calibri"/>
          <w:b w:val="0"/>
          <w:caps w:val="0"/>
          <w:color w:val="auto"/>
          <w:szCs w:val="20"/>
          <w:lang w:val="en-GB"/>
        </w:rPr>
      </w:pPr>
    </w:p>
    <w:p w:rsidR="004C4C1F" w:rsidRDefault="004C4C1F" w:rsidP="004C4C1F">
      <w:pPr>
        <w:rPr>
          <w:b/>
          <w:caps/>
        </w:rPr>
      </w:pPr>
      <w:r>
        <w:t xml:space="preserve">The process of </w:t>
      </w:r>
      <w:r w:rsidR="003615AB">
        <w:t>tracking each product as it moves through a custom workflow can be complicated and hard to follow.</w:t>
      </w:r>
      <w:r>
        <w:t xml:space="preserve"> </w:t>
      </w:r>
      <w:r w:rsidR="003615AB">
        <w:t xml:space="preserve">JD’s </w:t>
      </w:r>
      <w:r>
        <w:t xml:space="preserve">needs a vendor that has experience working with large </w:t>
      </w:r>
      <w:r w:rsidR="0030014B">
        <w:t>data workflows</w:t>
      </w:r>
      <w:r>
        <w:t xml:space="preserve">, transforming raw data into clear and concise </w:t>
      </w:r>
      <w:r w:rsidR="003615AB">
        <w:t>forms</w:t>
      </w:r>
      <w:r>
        <w:t>, and experience presenting data in a way which is informative, actionable, and interactive.</w:t>
      </w:r>
    </w:p>
    <w:p w:rsidR="004C4C1F" w:rsidRDefault="004C4C1F" w:rsidP="00387A70">
      <w:pPr>
        <w:pStyle w:val="Style9"/>
        <w:numPr>
          <w:ilvl w:val="0"/>
          <w:numId w:val="0"/>
        </w:numPr>
        <w:spacing w:before="0" w:after="0"/>
        <w:rPr>
          <w:rFonts w:ascii="Calibri" w:hAnsi="Calibri" w:cs="Calibri"/>
          <w:b w:val="0"/>
          <w:caps w:val="0"/>
          <w:color w:val="auto"/>
          <w:szCs w:val="20"/>
          <w:lang w:val="en-GB"/>
        </w:rPr>
      </w:pPr>
    </w:p>
    <w:p w:rsidR="00387A70" w:rsidRPr="003A5235" w:rsidRDefault="007128D4" w:rsidP="003A5235">
      <w:pPr>
        <w:rPr>
          <w:b/>
          <w:caps/>
        </w:rPr>
      </w:pPr>
      <w:r>
        <w:t xml:space="preserve">JD’s Babbitt Bearings </w:t>
      </w:r>
      <w:r w:rsidR="00387A70">
        <w:t xml:space="preserve">has an established brand standard which is reflected in their products and </w:t>
      </w:r>
      <w:r>
        <w:t>reliability</w:t>
      </w:r>
      <w:r w:rsidR="00387A70">
        <w:t>. This brand standard is a reflection of the</w:t>
      </w:r>
      <w:r>
        <w:t>ir</w:t>
      </w:r>
      <w:r w:rsidR="00387A70">
        <w:t xml:space="preserve"> identity and professional values. </w:t>
      </w:r>
      <w:r>
        <w:t>JD’s</w:t>
      </w:r>
      <w:r w:rsidR="00387A70">
        <w:t xml:space="preserve"> needs a software vendor who has experience adhering to brand standards and designs; developing easy-to-use, professional user interfaces with logical entry of data; and who can collaborate effectively with their branding team. </w:t>
      </w:r>
    </w:p>
    <w:p w:rsidR="00387A70" w:rsidRDefault="00387A70" w:rsidP="00387A70">
      <w:pPr>
        <w:pStyle w:val="Style9"/>
        <w:numPr>
          <w:ilvl w:val="0"/>
          <w:numId w:val="0"/>
        </w:numPr>
        <w:spacing w:before="0" w:after="0"/>
        <w:rPr>
          <w:rFonts w:ascii="Calibri" w:hAnsi="Calibri" w:cs="Calibri"/>
          <w:b w:val="0"/>
          <w:caps w:val="0"/>
          <w:color w:val="auto"/>
          <w:szCs w:val="20"/>
          <w:lang w:val="en-GB"/>
        </w:rPr>
      </w:pPr>
    </w:p>
    <w:p w:rsidR="00387A70" w:rsidRDefault="00FC3F34" w:rsidP="00387A70">
      <w:pPr>
        <w:rPr>
          <w:b/>
          <w:caps/>
        </w:rPr>
      </w:pPr>
      <w:r>
        <w:t>JD’s</w:t>
      </w:r>
      <w:r w:rsidR="00387A70">
        <w:t xml:space="preserve"> customers will rely on this solution </w:t>
      </w:r>
      <w:r>
        <w:t>to check the progress and status of their products</w:t>
      </w:r>
      <w:r w:rsidR="00387A70">
        <w:t xml:space="preserve">. </w:t>
      </w:r>
      <w:r>
        <w:t>JD’s</w:t>
      </w:r>
      <w:r w:rsidR="00387A70">
        <w:t xml:space="preserve"> needs a custom software vendor that can create </w:t>
      </w:r>
      <w:r>
        <w:t>simple, light-weight pages that won’t bog</w:t>
      </w:r>
      <w:r w:rsidR="00387A70">
        <w:t xml:space="preserve"> down due to bandwidth or compute restrictions.</w:t>
      </w:r>
    </w:p>
    <w:p w:rsidR="00387A70" w:rsidRDefault="00387A70" w:rsidP="00387A70">
      <w:pPr>
        <w:pStyle w:val="Style9"/>
        <w:numPr>
          <w:ilvl w:val="0"/>
          <w:numId w:val="0"/>
        </w:numPr>
        <w:spacing w:before="0" w:after="0"/>
        <w:rPr>
          <w:rFonts w:ascii="Calibri" w:hAnsi="Calibri" w:cs="Calibri"/>
          <w:b w:val="0"/>
          <w:caps w:val="0"/>
          <w:color w:val="auto"/>
          <w:szCs w:val="20"/>
          <w:lang w:val="en-GB"/>
        </w:rPr>
      </w:pPr>
    </w:p>
    <w:p w:rsidR="00387A70" w:rsidRDefault="00F50F24" w:rsidP="00387A70">
      <w:pPr>
        <w:rPr>
          <w:b/>
          <w:caps/>
        </w:rPr>
      </w:pPr>
      <w:r>
        <w:t>JD’s</w:t>
      </w:r>
      <w:r w:rsidR="00387A70">
        <w:t xml:space="preserve"> has a long term vision which will required more functionality and reporting to be added to this system. They need a vendor that can create an application that is modular, with separation of concerns, and which is developed with methodologies and standards that make it easy to enhance and add features.  </w:t>
      </w:r>
    </w:p>
    <w:p w:rsidR="00387A70" w:rsidRDefault="00387A70" w:rsidP="00387A70">
      <w:pPr>
        <w:rPr>
          <w:rFonts w:ascii="Gotham-Book" w:eastAsiaTheme="majorEastAsia" w:hAnsi="Gotham-Book" w:cstheme="majorBidi"/>
          <w:bCs/>
          <w:caps/>
          <w:color w:val="00404F"/>
          <w:sz w:val="40"/>
          <w:szCs w:val="40"/>
        </w:rPr>
      </w:pPr>
      <w:r>
        <w:br w:type="page"/>
      </w:r>
    </w:p>
    <w:p w:rsidR="00680C9A" w:rsidRPr="00714DA2" w:rsidRDefault="00680C9A" w:rsidP="00680C9A">
      <w:pPr>
        <w:pStyle w:val="Heading1"/>
      </w:pPr>
      <w:r w:rsidRPr="00714DA2">
        <w:lastRenderedPageBreak/>
        <w:t>Code Authority Approach</w:t>
      </w:r>
    </w:p>
    <w:p w:rsidR="00680C9A" w:rsidRDefault="00680C9A" w:rsidP="00680C9A">
      <w:r w:rsidRPr="00714DA2">
        <w:t xml:space="preserve">We are often asked to estimate custom software projects in both cost and time to deliver. Estimating custom software projects </w:t>
      </w:r>
      <w:r w:rsidRPr="00714DA2">
        <w:rPr>
          <w:u w:val="single"/>
        </w:rPr>
        <w:t>is very inaccurate</w:t>
      </w:r>
      <w:r w:rsidRPr="00714DA2">
        <w:t xml:space="preserve"> and borders on irresponsible without some time being spent investigating, and documenting the size and scope of the project.</w:t>
      </w:r>
    </w:p>
    <w:p w:rsidR="00680C9A" w:rsidRPr="00714DA2" w:rsidRDefault="00680C9A" w:rsidP="00680C9A">
      <w:pPr>
        <w:rPr>
          <w:rFonts w:ascii="Calibri" w:hAnsi="Calibri" w:cs="Calibri"/>
        </w:rPr>
      </w:pPr>
    </w:p>
    <w:p w:rsidR="00BB29D5" w:rsidRDefault="00680C9A" w:rsidP="00BB29D5">
      <w:r w:rsidRPr="00714DA2">
        <w:t>Code Authority has unique method of providing “three costs” to build any project. We have been r</w:t>
      </w:r>
      <w:r>
        <w:t>efining this process since 2001.</w:t>
      </w:r>
      <w:r w:rsidR="00BB29D5" w:rsidRPr="00BB29D5">
        <w:t xml:space="preserve"> </w:t>
      </w:r>
    </w:p>
    <w:p w:rsidR="00BB29D5" w:rsidRDefault="00BB29D5" w:rsidP="00BB29D5"/>
    <w:p w:rsidR="00BB29D5" w:rsidRDefault="00BB29D5" w:rsidP="00BB29D5"/>
    <w:p w:rsidR="00BB29D5" w:rsidRDefault="00BB29D5" w:rsidP="00BB29D5">
      <w:pPr>
        <w:rPr>
          <w:rFonts w:ascii="Gotham-Book" w:eastAsiaTheme="majorEastAsia" w:hAnsi="Gotham-Book" w:cstheme="majorBidi"/>
          <w:bCs/>
          <w:caps/>
          <w:color w:val="00404F"/>
          <w:sz w:val="40"/>
          <w:szCs w:val="40"/>
        </w:rPr>
      </w:pPr>
      <w:r>
        <w:rPr>
          <w:noProof/>
          <w:lang w:val="en-US"/>
        </w:rPr>
        <w:drawing>
          <wp:inline distT="0" distB="0" distL="0" distR="0" wp14:anchorId="441A3B89" wp14:editId="3D6ACF09">
            <wp:extent cx="5943600" cy="3456305"/>
            <wp:effectExtent l="0" t="57150" r="0" b="86995"/>
            <wp:docPr id="6" name="Diagram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inline>
        </w:drawing>
      </w:r>
    </w:p>
    <w:p w:rsidR="00CC51EA" w:rsidRDefault="00BB29D5" w:rsidP="00BB29D5">
      <w:pPr>
        <w:rPr>
          <w:rFonts w:ascii="Gotham-Book" w:eastAsiaTheme="majorEastAsia" w:hAnsi="Gotham-Book" w:cstheme="majorBidi"/>
          <w:bCs/>
          <w:caps/>
          <w:color w:val="00404F"/>
          <w:sz w:val="40"/>
          <w:szCs w:val="40"/>
        </w:rPr>
      </w:pPr>
      <w:r>
        <w:br w:type="page"/>
      </w:r>
    </w:p>
    <w:p w:rsidR="00771FEF" w:rsidRPr="00714DA2" w:rsidRDefault="00771FEF" w:rsidP="00771FEF">
      <w:pPr>
        <w:pStyle w:val="Heading1"/>
      </w:pPr>
      <w:r w:rsidRPr="00714DA2">
        <w:lastRenderedPageBreak/>
        <w:t>Design Engagement</w:t>
      </w:r>
    </w:p>
    <w:p w:rsidR="00771FEF" w:rsidRDefault="00771FEF" w:rsidP="00771FEF">
      <w:pPr>
        <w:rPr>
          <w:b/>
          <w:caps/>
        </w:rPr>
      </w:pPr>
      <w:r w:rsidRPr="00714DA2">
        <w:t xml:space="preserve">Code Authority takes a unique </w:t>
      </w:r>
      <w:r w:rsidRPr="00714DA2">
        <w:rPr>
          <w:i/>
        </w:rPr>
        <w:t xml:space="preserve">design-first </w:t>
      </w:r>
      <w:r w:rsidRPr="00714DA2">
        <w:t>approach to custom application projects. Our design consultants engage with the client stakeholders and subject-matter-experts to extract information, formalize it in various types of documents, and then organize it into a “Project Blue Print”.</w:t>
      </w:r>
    </w:p>
    <w:p w:rsidR="00771FEF" w:rsidRPr="00714DA2" w:rsidRDefault="00771FEF" w:rsidP="00771FEF">
      <w:pPr>
        <w:pStyle w:val="Style6"/>
        <w:spacing w:before="0" w:after="0"/>
        <w:rPr>
          <w:rFonts w:ascii="Calibri" w:hAnsi="Calibri" w:cs="Calibri"/>
          <w:b w:val="0"/>
          <w:caps w:val="0"/>
          <w:color w:val="auto"/>
          <w:sz w:val="22"/>
          <w:szCs w:val="22"/>
        </w:rPr>
      </w:pPr>
      <w:r w:rsidRPr="00714DA2">
        <w:rPr>
          <w:rFonts w:ascii="Calibri" w:hAnsi="Calibri" w:cs="Calibri"/>
          <w:b w:val="0"/>
          <w:caps w:val="0"/>
          <w:color w:val="auto"/>
          <w:sz w:val="22"/>
          <w:szCs w:val="22"/>
        </w:rPr>
        <w:t xml:space="preserve"> </w:t>
      </w:r>
    </w:p>
    <w:p w:rsidR="00771FEF" w:rsidRDefault="00771FEF" w:rsidP="00771FEF">
      <w:pPr>
        <w:rPr>
          <w:b/>
          <w:caps/>
        </w:rPr>
      </w:pPr>
      <w:r w:rsidRPr="00714DA2">
        <w:t>At a minimum, the following documents are created during the design phase and provided to our clients in both printed and digital form:</w:t>
      </w:r>
    </w:p>
    <w:p w:rsidR="00771FEF" w:rsidRPr="00714DA2" w:rsidRDefault="00771FEF" w:rsidP="00771FEF">
      <w:pPr>
        <w:pStyle w:val="Style6"/>
        <w:spacing w:before="0" w:after="0"/>
        <w:rPr>
          <w:rFonts w:ascii="Calibri" w:hAnsi="Calibri" w:cs="Calibri"/>
          <w:b w:val="0"/>
          <w:caps w:val="0"/>
          <w:color w:val="auto"/>
          <w:sz w:val="22"/>
          <w:szCs w:val="22"/>
        </w:rPr>
      </w:pPr>
    </w:p>
    <w:p w:rsidR="00771FEF" w:rsidRPr="00771FEF" w:rsidRDefault="00771FEF" w:rsidP="00771FEF">
      <w:pPr>
        <w:pStyle w:val="ListParagraph"/>
        <w:numPr>
          <w:ilvl w:val="0"/>
          <w:numId w:val="17"/>
        </w:numPr>
        <w:rPr>
          <w:b/>
          <w:caps/>
        </w:rPr>
      </w:pPr>
      <w:r w:rsidRPr="00714DA2">
        <w:t>Functional Specifications</w:t>
      </w:r>
    </w:p>
    <w:p w:rsidR="00771FEF" w:rsidRPr="00771FEF" w:rsidRDefault="00771FEF" w:rsidP="00771FEF">
      <w:pPr>
        <w:pStyle w:val="ListParagraph"/>
        <w:numPr>
          <w:ilvl w:val="0"/>
          <w:numId w:val="17"/>
        </w:numPr>
        <w:rPr>
          <w:b/>
          <w:caps/>
        </w:rPr>
      </w:pPr>
      <w:r w:rsidRPr="00714DA2">
        <w:t xml:space="preserve">Technical Specifications </w:t>
      </w:r>
    </w:p>
    <w:p w:rsidR="00771FEF" w:rsidRPr="00771FEF" w:rsidRDefault="00771FEF" w:rsidP="00771FEF">
      <w:pPr>
        <w:pStyle w:val="ListParagraph"/>
        <w:numPr>
          <w:ilvl w:val="0"/>
          <w:numId w:val="17"/>
        </w:numPr>
        <w:rPr>
          <w:b/>
          <w:caps/>
        </w:rPr>
      </w:pPr>
      <w:r w:rsidRPr="00714DA2">
        <w:t>Entity Relationship Diagram (Database Schema / Relationships)</w:t>
      </w:r>
    </w:p>
    <w:p w:rsidR="00771FEF" w:rsidRPr="00771FEF" w:rsidRDefault="00771FEF" w:rsidP="00771FEF">
      <w:pPr>
        <w:pStyle w:val="ListParagraph"/>
        <w:numPr>
          <w:ilvl w:val="0"/>
          <w:numId w:val="17"/>
        </w:numPr>
        <w:rPr>
          <w:b/>
          <w:caps/>
        </w:rPr>
      </w:pPr>
      <w:r w:rsidRPr="00714DA2">
        <w:t>Database Dictionary</w:t>
      </w:r>
    </w:p>
    <w:p w:rsidR="00771FEF" w:rsidRPr="00771FEF" w:rsidRDefault="00771FEF" w:rsidP="00771FEF">
      <w:pPr>
        <w:pStyle w:val="ListParagraph"/>
        <w:numPr>
          <w:ilvl w:val="0"/>
          <w:numId w:val="17"/>
        </w:numPr>
        <w:rPr>
          <w:b/>
          <w:caps/>
        </w:rPr>
      </w:pPr>
      <w:r w:rsidRPr="00714DA2">
        <w:t>Reporting and Business Logic</w:t>
      </w:r>
    </w:p>
    <w:p w:rsidR="00771FEF" w:rsidRPr="00771FEF" w:rsidRDefault="00771FEF" w:rsidP="00771FEF">
      <w:pPr>
        <w:pStyle w:val="ListParagraph"/>
        <w:numPr>
          <w:ilvl w:val="0"/>
          <w:numId w:val="17"/>
        </w:numPr>
        <w:rPr>
          <w:b/>
          <w:caps/>
        </w:rPr>
      </w:pPr>
      <w:r w:rsidRPr="00714DA2">
        <w:t>Mock Screens representing most of the application user experiences.</w:t>
      </w:r>
    </w:p>
    <w:p w:rsidR="00771FEF" w:rsidRPr="00714DA2" w:rsidRDefault="00771FEF" w:rsidP="00771FEF">
      <w:pPr>
        <w:pStyle w:val="Style6"/>
        <w:spacing w:before="0" w:after="0"/>
        <w:ind w:left="720"/>
        <w:rPr>
          <w:rFonts w:ascii="Calibri" w:hAnsi="Calibri" w:cs="Calibri"/>
          <w:b w:val="0"/>
          <w:caps w:val="0"/>
          <w:color w:val="auto"/>
          <w:sz w:val="22"/>
          <w:szCs w:val="22"/>
        </w:rPr>
      </w:pPr>
    </w:p>
    <w:p w:rsidR="00771FEF" w:rsidRDefault="00771FEF" w:rsidP="00771FEF">
      <w:pPr>
        <w:rPr>
          <w:b/>
          <w:caps/>
        </w:rPr>
      </w:pPr>
      <w:r w:rsidRPr="00714DA2">
        <w:t xml:space="preserve">Additional design documents or tools that </w:t>
      </w:r>
      <w:r w:rsidRPr="00714DA2">
        <w:rPr>
          <w:u w:val="single"/>
        </w:rPr>
        <w:t>may</w:t>
      </w:r>
      <w:r w:rsidRPr="00714DA2">
        <w:t xml:space="preserve"> also be found to be necessary:</w:t>
      </w:r>
    </w:p>
    <w:p w:rsidR="00771FEF" w:rsidRPr="00714DA2" w:rsidRDefault="00771FEF" w:rsidP="00771FEF">
      <w:pPr>
        <w:pStyle w:val="Style6"/>
        <w:spacing w:before="0" w:after="0"/>
        <w:rPr>
          <w:rFonts w:ascii="Calibri" w:hAnsi="Calibri" w:cs="Calibri"/>
          <w:b w:val="0"/>
          <w:caps w:val="0"/>
          <w:color w:val="auto"/>
          <w:sz w:val="22"/>
          <w:szCs w:val="22"/>
        </w:rPr>
      </w:pPr>
    </w:p>
    <w:p w:rsidR="00771FEF" w:rsidRPr="00771FEF" w:rsidRDefault="00771FEF" w:rsidP="00771FEF">
      <w:pPr>
        <w:pStyle w:val="ListParagraph"/>
        <w:numPr>
          <w:ilvl w:val="0"/>
          <w:numId w:val="18"/>
        </w:numPr>
        <w:rPr>
          <w:b/>
          <w:caps/>
        </w:rPr>
      </w:pPr>
      <w:r w:rsidRPr="00714DA2">
        <w:t>UI Requirements</w:t>
      </w:r>
    </w:p>
    <w:p w:rsidR="00771FEF" w:rsidRPr="00771FEF" w:rsidRDefault="00771FEF" w:rsidP="00771FEF">
      <w:pPr>
        <w:pStyle w:val="ListParagraph"/>
        <w:numPr>
          <w:ilvl w:val="0"/>
          <w:numId w:val="18"/>
        </w:numPr>
        <w:rPr>
          <w:b/>
          <w:caps/>
        </w:rPr>
      </w:pPr>
      <w:r w:rsidRPr="00714DA2">
        <w:t>Business Rules &amp; (Formulas)</w:t>
      </w:r>
    </w:p>
    <w:p w:rsidR="00771FEF" w:rsidRPr="00771FEF" w:rsidRDefault="00771FEF" w:rsidP="00771FEF">
      <w:pPr>
        <w:pStyle w:val="ListParagraph"/>
        <w:numPr>
          <w:ilvl w:val="0"/>
          <w:numId w:val="18"/>
        </w:numPr>
        <w:rPr>
          <w:b/>
          <w:caps/>
        </w:rPr>
      </w:pPr>
      <w:r w:rsidRPr="00714DA2">
        <w:t>Prototypes &amp; Proof of Concept</w:t>
      </w:r>
    </w:p>
    <w:p w:rsidR="00771FEF" w:rsidRPr="00771FEF" w:rsidRDefault="00771FEF" w:rsidP="00771FEF">
      <w:pPr>
        <w:pStyle w:val="ListParagraph"/>
        <w:numPr>
          <w:ilvl w:val="0"/>
          <w:numId w:val="18"/>
        </w:numPr>
        <w:rPr>
          <w:b/>
          <w:caps/>
        </w:rPr>
      </w:pPr>
      <w:r>
        <w:t>Web Service Specifications</w:t>
      </w:r>
    </w:p>
    <w:p w:rsidR="00771FEF" w:rsidRPr="00771FEF" w:rsidRDefault="00771FEF" w:rsidP="00771FEF">
      <w:pPr>
        <w:pStyle w:val="ListParagraph"/>
        <w:numPr>
          <w:ilvl w:val="0"/>
          <w:numId w:val="18"/>
        </w:numPr>
        <w:rPr>
          <w:b/>
          <w:caps/>
        </w:rPr>
      </w:pPr>
      <w:r w:rsidRPr="00714DA2">
        <w:t>Use Cases or User Stories</w:t>
      </w:r>
    </w:p>
    <w:p w:rsidR="00771FEF" w:rsidRPr="00771FEF" w:rsidRDefault="00771FEF" w:rsidP="00771FEF">
      <w:pPr>
        <w:pStyle w:val="ListParagraph"/>
        <w:numPr>
          <w:ilvl w:val="0"/>
          <w:numId w:val="18"/>
        </w:numPr>
        <w:rPr>
          <w:b/>
          <w:caps/>
        </w:rPr>
      </w:pPr>
      <w:r>
        <w:t>Out of Scope/Future Phase Considerations</w:t>
      </w:r>
    </w:p>
    <w:p w:rsidR="00771FEF" w:rsidRPr="00714DA2" w:rsidRDefault="00771FEF" w:rsidP="00771FEF">
      <w:pPr>
        <w:pStyle w:val="Style6"/>
        <w:spacing w:before="0" w:after="0"/>
        <w:ind w:left="720"/>
        <w:rPr>
          <w:rFonts w:ascii="Calibri" w:hAnsi="Calibri" w:cs="Calibri"/>
          <w:b w:val="0"/>
          <w:caps w:val="0"/>
          <w:color w:val="auto"/>
          <w:sz w:val="22"/>
          <w:szCs w:val="22"/>
        </w:rPr>
      </w:pPr>
    </w:p>
    <w:p w:rsidR="00771FEF" w:rsidRDefault="00771FEF" w:rsidP="00771FEF">
      <w:pPr>
        <w:rPr>
          <w:b/>
          <w:caps/>
        </w:rPr>
      </w:pPr>
      <w:r w:rsidRPr="00714DA2">
        <w:t>The CA team will work closely with the client during the design phase. Multiple meetings will be held, and the design process will be iterative. At the end of the design phase then client will know exactly what the software is going to do and what it will look like. Both parties will have a blueprint for the software development phase. Both parties will agree design is complete.</w:t>
      </w:r>
    </w:p>
    <w:p w:rsidR="00771FEF" w:rsidRPr="00714DA2" w:rsidRDefault="00771FEF" w:rsidP="00771FEF">
      <w:pPr>
        <w:pStyle w:val="Style6"/>
        <w:spacing w:before="0" w:after="0"/>
        <w:rPr>
          <w:rFonts w:ascii="Calibri" w:hAnsi="Calibri" w:cs="Calibri"/>
          <w:b w:val="0"/>
          <w:caps w:val="0"/>
          <w:color w:val="auto"/>
          <w:sz w:val="22"/>
          <w:szCs w:val="22"/>
        </w:rPr>
      </w:pPr>
    </w:p>
    <w:p w:rsidR="001E5AFA" w:rsidRDefault="001E5AFA">
      <w:pPr>
        <w:spacing w:line="240" w:lineRule="auto"/>
        <w:rPr>
          <w:rFonts w:ascii="Calibri" w:eastAsia="Times New Roman" w:hAnsi="Calibri" w:cs="Calibri"/>
          <w:color w:val="auto"/>
          <w:lang w:val="en-US"/>
        </w:rPr>
      </w:pPr>
      <w:r>
        <w:rPr>
          <w:rFonts w:ascii="Calibri" w:eastAsia="Times New Roman" w:hAnsi="Calibri" w:cs="Calibri"/>
          <w:bCs/>
          <w:caps/>
          <w:color w:val="auto"/>
          <w:lang w:val="en-US"/>
        </w:rPr>
        <w:br w:type="page"/>
      </w:r>
    </w:p>
    <w:p w:rsidR="00771FEF" w:rsidRPr="00714DA2" w:rsidRDefault="00771FEF" w:rsidP="00771FEF">
      <w:pPr>
        <w:pStyle w:val="Heading1"/>
        <w:spacing w:before="0"/>
      </w:pPr>
      <w:r w:rsidRPr="00714DA2">
        <w:lastRenderedPageBreak/>
        <w:t xml:space="preserve">Development </w:t>
      </w:r>
      <w:r>
        <w:t>Phase</w:t>
      </w:r>
    </w:p>
    <w:p w:rsidR="00771FEF" w:rsidRDefault="00771FEF" w:rsidP="00771FEF">
      <w:pPr>
        <w:rPr>
          <w:b/>
          <w:caps/>
        </w:rPr>
      </w:pPr>
      <w:r w:rsidRPr="00714DA2">
        <w:t>At the conclusion of the design phase, the client will be provided and own the software design documentatio</w:t>
      </w:r>
      <w:r w:rsidR="00611F4D">
        <w:t>n. CA will provide a</w:t>
      </w:r>
      <w:r w:rsidRPr="00714DA2">
        <w:t xml:space="preserve"> quote</w:t>
      </w:r>
      <w:r>
        <w:t xml:space="preserve"> wherever possible</w:t>
      </w:r>
      <w:r w:rsidRPr="00714DA2">
        <w:t xml:space="preserve"> to engage in the development of the systems defined by the design documentation. A Project Plan and timeline will also be provided. </w:t>
      </w:r>
    </w:p>
    <w:p w:rsidR="00771FEF" w:rsidRPr="00714DA2" w:rsidRDefault="00771FEF" w:rsidP="00771FEF">
      <w:pPr>
        <w:pStyle w:val="Style6"/>
        <w:spacing w:before="0" w:after="0"/>
        <w:rPr>
          <w:rFonts w:ascii="Calibri" w:hAnsi="Calibri" w:cs="Calibri"/>
          <w:b w:val="0"/>
          <w:caps w:val="0"/>
          <w:color w:val="auto"/>
          <w:sz w:val="22"/>
          <w:szCs w:val="22"/>
        </w:rPr>
      </w:pPr>
    </w:p>
    <w:p w:rsidR="00771FEF" w:rsidRDefault="00771FEF" w:rsidP="00771FEF">
      <w:pPr>
        <w:pStyle w:val="Heading3"/>
        <w:rPr>
          <w:rStyle w:val="IntenseEmphasis"/>
        </w:rPr>
      </w:pPr>
      <w:r>
        <w:rPr>
          <w:rStyle w:val="IntenseEmphasis"/>
        </w:rPr>
        <w:t>If</w:t>
      </w:r>
      <w:r w:rsidRPr="00634335">
        <w:rPr>
          <w:rStyle w:val="IntenseEmphasis"/>
        </w:rPr>
        <w:t xml:space="preserve"> the client find</w:t>
      </w:r>
      <w:r>
        <w:rPr>
          <w:rStyle w:val="IntenseEmphasis"/>
        </w:rPr>
        <w:t>s</w:t>
      </w:r>
      <w:r w:rsidRPr="00634335">
        <w:rPr>
          <w:rStyle w:val="IntenseEmphasis"/>
        </w:rPr>
        <w:t xml:space="preserve"> the CA bid unacceptable the blue print can be leveraged to solicit competitive bids.</w:t>
      </w:r>
    </w:p>
    <w:p w:rsidR="00134FA7" w:rsidRPr="00134FA7" w:rsidRDefault="00134FA7" w:rsidP="00134FA7"/>
    <w:p w:rsidR="00771FEF" w:rsidRPr="00714DA2" w:rsidRDefault="00771FEF" w:rsidP="00771FEF">
      <w:pPr>
        <w:rPr>
          <w:b/>
          <w:caps/>
        </w:rPr>
      </w:pPr>
      <w:r w:rsidRPr="00714DA2">
        <w:t xml:space="preserve">Prior to launch, a typical development phase client will engage in </w:t>
      </w:r>
      <w:r w:rsidRPr="00714DA2">
        <w:rPr>
          <w:i/>
        </w:rPr>
        <w:t>customer driven</w:t>
      </w:r>
      <w:r w:rsidRPr="00714DA2">
        <w:t xml:space="preserve"> </w:t>
      </w:r>
      <w:r w:rsidRPr="00714DA2">
        <w:rPr>
          <w:i/>
        </w:rPr>
        <w:t>beta test</w:t>
      </w:r>
      <w:r w:rsidRPr="00714DA2">
        <w:t>s where the delivered application is proven to be acceptable and ready for adoption into daily business. CA will work closely with the client to address all functionality gaps within scope until the application is ready for launch and adoption.</w:t>
      </w:r>
    </w:p>
    <w:p w:rsidR="00DB2CBD" w:rsidRDefault="00DB2CBD" w:rsidP="00771FEF">
      <w:pPr>
        <w:pStyle w:val="Heading3"/>
        <w:rPr>
          <w:bCs/>
          <w:caps/>
          <w:color w:val="00404F"/>
          <w:sz w:val="40"/>
          <w:szCs w:val="40"/>
        </w:rPr>
      </w:pPr>
      <w:r>
        <w:br w:type="page"/>
      </w:r>
    </w:p>
    <w:p w:rsidR="002B4EB2" w:rsidRPr="002B4EB2" w:rsidRDefault="00BB29D5" w:rsidP="003C588F">
      <w:pPr>
        <w:pStyle w:val="Heading1"/>
      </w:pPr>
      <w:r>
        <w:lastRenderedPageBreak/>
        <w:t>Milestone Summary</w:t>
      </w:r>
    </w:p>
    <w:p w:rsidR="00BB29D5" w:rsidRPr="00BB29D5" w:rsidRDefault="00BB29D5" w:rsidP="00BB29D5">
      <w:r>
        <w:t>A milestone is a set of functionality that can be log</w:t>
      </w:r>
      <w:r w:rsidRPr="00FC03EE">
        <w:t>ic</w:t>
      </w:r>
      <w:r>
        <w:t xml:space="preserve">ally grouped and delivered together. Fixed-cost milestones are billed after being delivered to the customer. </w:t>
      </w:r>
      <w:r w:rsidR="002B4EB2">
        <w:t xml:space="preserve">This proposal only covers the first milestone. </w:t>
      </w:r>
      <w:r>
        <w:t xml:space="preserve">Milestones that are billed </w:t>
      </w:r>
      <w:r w:rsidR="002B4EB2">
        <w:t>hourly will be invoiced weekly.</w:t>
      </w:r>
      <w:r>
        <w:t xml:space="preserve"> For a defined period after delivery of the fixed-cost milestone, bugs in that milestone’s functionality reported to Code Authority by the customer via the bug report portal will be fixed at no extra charge.  Following is a </w:t>
      </w:r>
      <w:r w:rsidR="00991582">
        <w:t xml:space="preserve">functional breakdown of the </w:t>
      </w:r>
      <w:r w:rsidR="003C588F">
        <w:t>second</w:t>
      </w:r>
      <w:r w:rsidR="00991582">
        <w:t xml:space="preserve"> milestone</w:t>
      </w:r>
      <w:r>
        <w:t>.</w:t>
      </w:r>
    </w:p>
    <w:p w:rsidR="003C588F" w:rsidRDefault="00BB29D5" w:rsidP="003C588F">
      <w:pPr>
        <w:pStyle w:val="Heading2"/>
      </w:pPr>
      <w:r w:rsidRPr="003C588F">
        <w:t xml:space="preserve">Milestone </w:t>
      </w:r>
      <w:r w:rsidR="003C588F" w:rsidRPr="003C588F">
        <w:t>2</w:t>
      </w:r>
      <w:r w:rsidRPr="003C588F">
        <w:t xml:space="preserve">: </w:t>
      </w:r>
      <w:r w:rsidR="00284955">
        <w:t xml:space="preserve">Motor </w:t>
      </w:r>
      <w:r w:rsidR="003C588F">
        <w:t>Babbitt Bearing</w:t>
      </w:r>
    </w:p>
    <w:p w:rsidR="003C588F" w:rsidRPr="003C588F" w:rsidRDefault="003C588F" w:rsidP="003C588F">
      <w:pPr>
        <w:pStyle w:val="Heading7"/>
      </w:pPr>
      <w:r>
        <w:t>Common Functionality</w:t>
      </w:r>
    </w:p>
    <w:p w:rsidR="003C588F" w:rsidRDefault="003C588F" w:rsidP="002B4EB2">
      <w:pPr>
        <w:pStyle w:val="ListParagraph"/>
        <w:numPr>
          <w:ilvl w:val="0"/>
          <w:numId w:val="25"/>
        </w:numPr>
      </w:pPr>
      <w:r>
        <w:t>Photo Management</w:t>
      </w:r>
    </w:p>
    <w:p w:rsidR="003C588F" w:rsidRDefault="003C588F" w:rsidP="002B4EB2">
      <w:pPr>
        <w:pStyle w:val="ListParagraph"/>
        <w:numPr>
          <w:ilvl w:val="0"/>
          <w:numId w:val="25"/>
        </w:numPr>
      </w:pPr>
      <w:r>
        <w:t>Drawing Management</w:t>
      </w:r>
    </w:p>
    <w:p w:rsidR="003C588F" w:rsidRDefault="003C588F" w:rsidP="002B4EB2">
      <w:pPr>
        <w:pStyle w:val="ListParagraph"/>
        <w:numPr>
          <w:ilvl w:val="0"/>
          <w:numId w:val="25"/>
        </w:numPr>
      </w:pPr>
      <w:r>
        <w:t>Final Sign-off</w:t>
      </w:r>
    </w:p>
    <w:p w:rsidR="003C588F" w:rsidRDefault="003C588F" w:rsidP="002B4EB2">
      <w:pPr>
        <w:pStyle w:val="ListParagraph"/>
        <w:numPr>
          <w:ilvl w:val="0"/>
          <w:numId w:val="25"/>
        </w:numPr>
      </w:pPr>
      <w:r>
        <w:t>Workflow Sign-off</w:t>
      </w:r>
    </w:p>
    <w:p w:rsidR="003C588F" w:rsidRDefault="003C588F" w:rsidP="002B4EB2">
      <w:pPr>
        <w:pStyle w:val="ListParagraph"/>
        <w:numPr>
          <w:ilvl w:val="0"/>
          <w:numId w:val="25"/>
        </w:numPr>
      </w:pPr>
      <w:r>
        <w:t>Delivery</w:t>
      </w:r>
    </w:p>
    <w:p w:rsidR="003C588F" w:rsidRDefault="003C588F" w:rsidP="002B4EB2">
      <w:pPr>
        <w:pStyle w:val="ListParagraph"/>
        <w:numPr>
          <w:ilvl w:val="0"/>
          <w:numId w:val="25"/>
        </w:numPr>
      </w:pPr>
      <w:r>
        <w:t>Part Details</w:t>
      </w:r>
    </w:p>
    <w:p w:rsidR="003C588F" w:rsidRDefault="003C588F" w:rsidP="003C588F">
      <w:pPr>
        <w:pStyle w:val="ListParagraph"/>
        <w:numPr>
          <w:ilvl w:val="0"/>
          <w:numId w:val="25"/>
        </w:numPr>
      </w:pPr>
      <w:r>
        <w:t>Drop-down with “Add New”</w:t>
      </w:r>
    </w:p>
    <w:p w:rsidR="003C588F" w:rsidRDefault="003C588F" w:rsidP="003C588F"/>
    <w:p w:rsidR="003C588F" w:rsidRDefault="003C588F" w:rsidP="003C588F">
      <w:pPr>
        <w:pStyle w:val="Heading7"/>
      </w:pPr>
      <w:r>
        <w:t>Babbitt Bearing Workflow</w:t>
      </w:r>
    </w:p>
    <w:p w:rsidR="003C588F" w:rsidRDefault="003C588F" w:rsidP="003C588F">
      <w:pPr>
        <w:pStyle w:val="ListParagraph"/>
        <w:numPr>
          <w:ilvl w:val="0"/>
          <w:numId w:val="26"/>
        </w:numPr>
      </w:pPr>
      <w:r>
        <w:t>Incoming Inspection</w:t>
      </w:r>
    </w:p>
    <w:p w:rsidR="003C588F" w:rsidRDefault="003C588F" w:rsidP="003C588F">
      <w:pPr>
        <w:pStyle w:val="ListParagraph"/>
        <w:numPr>
          <w:ilvl w:val="0"/>
          <w:numId w:val="26"/>
        </w:numPr>
      </w:pPr>
      <w:r>
        <w:t xml:space="preserve">Pre-cast </w:t>
      </w:r>
      <w:proofErr w:type="spellStart"/>
      <w:r>
        <w:t>Roughout</w:t>
      </w:r>
      <w:proofErr w:type="spellEnd"/>
    </w:p>
    <w:p w:rsidR="003C588F" w:rsidRDefault="003C588F" w:rsidP="003C588F">
      <w:pPr>
        <w:pStyle w:val="ListParagraph"/>
        <w:numPr>
          <w:ilvl w:val="0"/>
          <w:numId w:val="26"/>
        </w:numPr>
      </w:pPr>
      <w:proofErr w:type="spellStart"/>
      <w:r>
        <w:t>Spincast</w:t>
      </w:r>
      <w:proofErr w:type="spellEnd"/>
      <w:r>
        <w:t xml:space="preserve"> Process</w:t>
      </w:r>
    </w:p>
    <w:p w:rsidR="003C588F" w:rsidRDefault="003C588F" w:rsidP="003C588F">
      <w:pPr>
        <w:pStyle w:val="ListParagraph"/>
        <w:numPr>
          <w:ilvl w:val="0"/>
          <w:numId w:val="26"/>
        </w:numPr>
      </w:pPr>
      <w:r>
        <w:t>Post-cast Clean Up</w:t>
      </w:r>
    </w:p>
    <w:p w:rsidR="003C588F" w:rsidRDefault="003C588F" w:rsidP="003C588F">
      <w:pPr>
        <w:pStyle w:val="ListParagraph"/>
        <w:numPr>
          <w:ilvl w:val="0"/>
          <w:numId w:val="26"/>
        </w:numPr>
      </w:pPr>
      <w:r>
        <w:t xml:space="preserve">Post-cast </w:t>
      </w:r>
      <w:proofErr w:type="spellStart"/>
      <w:r>
        <w:t>Roughout</w:t>
      </w:r>
      <w:proofErr w:type="spellEnd"/>
    </w:p>
    <w:p w:rsidR="003C588F" w:rsidRDefault="003C588F" w:rsidP="003C588F">
      <w:pPr>
        <w:pStyle w:val="ListParagraph"/>
        <w:numPr>
          <w:ilvl w:val="0"/>
          <w:numId w:val="26"/>
        </w:numPr>
      </w:pPr>
      <w:r>
        <w:t>Insulation Process</w:t>
      </w:r>
    </w:p>
    <w:p w:rsidR="003C588F" w:rsidRDefault="003C588F" w:rsidP="003C588F">
      <w:pPr>
        <w:pStyle w:val="ListParagraph"/>
        <w:numPr>
          <w:ilvl w:val="0"/>
          <w:numId w:val="26"/>
        </w:numPr>
      </w:pPr>
      <w:r>
        <w:t>Clean Up Process</w:t>
      </w:r>
    </w:p>
    <w:p w:rsidR="003C588F" w:rsidRDefault="00687B12" w:rsidP="003C588F">
      <w:pPr>
        <w:pStyle w:val="ListParagraph"/>
        <w:numPr>
          <w:ilvl w:val="0"/>
          <w:numId w:val="26"/>
        </w:numPr>
      </w:pPr>
      <w:r>
        <w:t>Final Machine</w:t>
      </w:r>
      <w:r w:rsidR="003C588F">
        <w:t xml:space="preserve"> Inspection</w:t>
      </w:r>
    </w:p>
    <w:p w:rsidR="003C588F" w:rsidRDefault="003C588F" w:rsidP="003C588F">
      <w:pPr>
        <w:pStyle w:val="ListParagraph"/>
        <w:numPr>
          <w:ilvl w:val="0"/>
          <w:numId w:val="26"/>
        </w:numPr>
      </w:pPr>
      <w:r>
        <w:t>Finish Bore Process</w:t>
      </w:r>
    </w:p>
    <w:p w:rsidR="003C588F" w:rsidRDefault="003C588F" w:rsidP="003C588F">
      <w:pPr>
        <w:pStyle w:val="ListParagraph"/>
        <w:numPr>
          <w:ilvl w:val="0"/>
          <w:numId w:val="26"/>
        </w:numPr>
      </w:pPr>
      <w:r>
        <w:t>Final Assembly</w:t>
      </w:r>
    </w:p>
    <w:p w:rsidR="003C588F" w:rsidRDefault="003C588F" w:rsidP="003C588F">
      <w:pPr>
        <w:pStyle w:val="ListParagraph"/>
        <w:numPr>
          <w:ilvl w:val="0"/>
          <w:numId w:val="26"/>
        </w:numPr>
      </w:pPr>
      <w:r>
        <w:t>Final Inspection</w:t>
      </w:r>
    </w:p>
    <w:p w:rsidR="003C588F" w:rsidRDefault="003C588F" w:rsidP="003C588F">
      <w:pPr>
        <w:pStyle w:val="ListParagraph"/>
        <w:numPr>
          <w:ilvl w:val="0"/>
          <w:numId w:val="26"/>
        </w:numPr>
      </w:pPr>
      <w:r>
        <w:t>Outgoing Dimensions Form</w:t>
      </w:r>
    </w:p>
    <w:p w:rsidR="003C588F" w:rsidRDefault="003C588F" w:rsidP="003C588F">
      <w:pPr>
        <w:pStyle w:val="ListParagraph"/>
        <w:numPr>
          <w:ilvl w:val="0"/>
          <w:numId w:val="26"/>
        </w:numPr>
      </w:pPr>
      <w:r>
        <w:t>Conditional Workflow Navigation</w:t>
      </w:r>
      <w:r w:rsidR="00F47FB2">
        <w:t xml:space="preserve"> </w:t>
      </w:r>
      <w:r>
        <w:t>Logic</w:t>
      </w:r>
    </w:p>
    <w:p w:rsidR="003C588F" w:rsidRDefault="003C588F" w:rsidP="003C588F"/>
    <w:p w:rsidR="003C588F" w:rsidRDefault="003C588F" w:rsidP="003C588F">
      <w:pPr>
        <w:pStyle w:val="Heading7"/>
      </w:pPr>
      <w:r>
        <w:t>Job Views</w:t>
      </w:r>
    </w:p>
    <w:p w:rsidR="00FB3767" w:rsidRDefault="003C588F" w:rsidP="002B4EB2">
      <w:pPr>
        <w:pStyle w:val="ListParagraph"/>
        <w:numPr>
          <w:ilvl w:val="0"/>
          <w:numId w:val="25"/>
        </w:numPr>
      </w:pPr>
      <w:r>
        <w:t>Job Details</w:t>
      </w:r>
    </w:p>
    <w:p w:rsidR="003C588F" w:rsidRDefault="003C588F" w:rsidP="002B4EB2">
      <w:pPr>
        <w:pStyle w:val="ListParagraph"/>
        <w:numPr>
          <w:ilvl w:val="0"/>
          <w:numId w:val="25"/>
        </w:numPr>
      </w:pPr>
      <w:r>
        <w:t>Job History</w:t>
      </w:r>
    </w:p>
    <w:p w:rsidR="003C588F" w:rsidRDefault="003C588F" w:rsidP="002B4EB2">
      <w:pPr>
        <w:pStyle w:val="ListParagraph"/>
        <w:numPr>
          <w:ilvl w:val="0"/>
          <w:numId w:val="25"/>
        </w:numPr>
      </w:pPr>
      <w:r>
        <w:t xml:space="preserve">Add Part </w:t>
      </w:r>
    </w:p>
    <w:p w:rsidR="008D1F6A" w:rsidRDefault="008D1F6A" w:rsidP="002B4EB2">
      <w:pPr>
        <w:pStyle w:val="ListParagraph"/>
        <w:numPr>
          <w:ilvl w:val="0"/>
          <w:numId w:val="25"/>
        </w:numPr>
      </w:pPr>
      <w:r>
        <w:t>Big Board</w:t>
      </w:r>
    </w:p>
    <w:p w:rsidR="003C588F" w:rsidRDefault="003C588F" w:rsidP="003C588F"/>
    <w:p w:rsidR="003C588F" w:rsidRPr="003C588F" w:rsidRDefault="003C588F" w:rsidP="003C588F">
      <w:pPr>
        <w:pStyle w:val="Heading7"/>
      </w:pPr>
      <w:r>
        <w:t>Customer</w:t>
      </w:r>
    </w:p>
    <w:p w:rsidR="003C588F" w:rsidRDefault="003C588F" w:rsidP="003C588F">
      <w:pPr>
        <w:pStyle w:val="ListParagraph"/>
        <w:numPr>
          <w:ilvl w:val="0"/>
          <w:numId w:val="25"/>
        </w:numPr>
      </w:pPr>
      <w:r>
        <w:t>Billing Report</w:t>
      </w:r>
    </w:p>
    <w:p w:rsidR="003C588F" w:rsidRDefault="003C588F" w:rsidP="003C588F">
      <w:pPr>
        <w:pStyle w:val="ListParagraph"/>
        <w:numPr>
          <w:ilvl w:val="0"/>
          <w:numId w:val="25"/>
        </w:numPr>
      </w:pPr>
      <w:r>
        <w:t>Add/Edit Contact</w:t>
      </w:r>
    </w:p>
    <w:p w:rsidR="003C588F" w:rsidRDefault="003C588F" w:rsidP="003C588F">
      <w:pPr>
        <w:pStyle w:val="ListParagraph"/>
        <w:numPr>
          <w:ilvl w:val="0"/>
          <w:numId w:val="25"/>
        </w:numPr>
      </w:pPr>
      <w:r>
        <w:lastRenderedPageBreak/>
        <w:t>Add/Edit Customer</w:t>
      </w:r>
    </w:p>
    <w:p w:rsidR="00F24CEB" w:rsidRDefault="00F24CEB" w:rsidP="00F24CEB"/>
    <w:p w:rsidR="00F24CEB" w:rsidRDefault="00F24CEB" w:rsidP="00F24CEB"/>
    <w:p w:rsidR="00F24CEB" w:rsidRPr="003C588F" w:rsidRDefault="00F24CEB" w:rsidP="00F24CEB">
      <w:pPr>
        <w:pStyle w:val="Heading7"/>
      </w:pPr>
      <w:r>
        <w:t>Employee Portal M2 Enhancements</w:t>
      </w:r>
    </w:p>
    <w:p w:rsidR="00F24CEB" w:rsidRDefault="00F24CEB" w:rsidP="00F24CEB">
      <w:pPr>
        <w:pStyle w:val="ListParagraph"/>
        <w:numPr>
          <w:ilvl w:val="0"/>
          <w:numId w:val="25"/>
        </w:numPr>
      </w:pPr>
      <w:r>
        <w:t>Billing Report</w:t>
      </w:r>
    </w:p>
    <w:p w:rsidR="00F24CEB" w:rsidRDefault="00F24CEB" w:rsidP="00F24CEB">
      <w:pPr>
        <w:pStyle w:val="ListParagraph"/>
        <w:numPr>
          <w:ilvl w:val="0"/>
          <w:numId w:val="25"/>
        </w:numPr>
      </w:pPr>
      <w:r>
        <w:t>Job Scheduler</w:t>
      </w:r>
    </w:p>
    <w:p w:rsidR="00F24CEB" w:rsidRDefault="00F24CEB" w:rsidP="00F24CEB"/>
    <w:p w:rsidR="00F24CEB" w:rsidRDefault="00F24CEB" w:rsidP="00F24CEB"/>
    <w:p w:rsidR="00F24CEB" w:rsidRDefault="00F24CEB" w:rsidP="00F24CEB"/>
    <w:p w:rsidR="00F24CEB" w:rsidRDefault="00F24CEB" w:rsidP="00F24CEB"/>
    <w:p w:rsidR="00F24CEB" w:rsidRPr="00E432A9" w:rsidRDefault="00F24CEB" w:rsidP="00F24CEB">
      <w:pPr>
        <w:sectPr w:rsidR="00F24CEB" w:rsidRPr="00E432A9" w:rsidSect="00DB2CBD">
          <w:headerReference w:type="default" r:id="rId13"/>
          <w:footerReference w:type="default" r:id="rId14"/>
          <w:headerReference w:type="first" r:id="rId15"/>
          <w:footerReference w:type="first" r:id="rId16"/>
          <w:pgSz w:w="12240" w:h="15840"/>
          <w:pgMar w:top="60" w:right="1170" w:bottom="1080" w:left="1350" w:header="720" w:footer="75" w:gutter="0"/>
          <w:cols w:space="720"/>
          <w:titlePg/>
          <w:docGrid w:linePitch="360"/>
        </w:sectPr>
      </w:pPr>
    </w:p>
    <w:p w:rsidR="00530838" w:rsidRDefault="00530838" w:rsidP="00FF6840">
      <w:pPr>
        <w:spacing w:after="160"/>
        <w:sectPr w:rsidR="00530838" w:rsidSect="00530838">
          <w:type w:val="continuous"/>
          <w:pgSz w:w="12240" w:h="15840"/>
          <w:pgMar w:top="60" w:right="1170" w:bottom="1080" w:left="1350" w:header="720" w:footer="75" w:gutter="0"/>
          <w:cols w:num="2" w:space="720"/>
          <w:titlePg/>
          <w:docGrid w:linePitch="360"/>
        </w:sectPr>
      </w:pPr>
    </w:p>
    <w:p w:rsidR="00530838" w:rsidRPr="005C191F" w:rsidRDefault="006A074D" w:rsidP="005C191F">
      <w:pPr>
        <w:pStyle w:val="Heading1"/>
      </w:pPr>
      <w:r>
        <w:lastRenderedPageBreak/>
        <w:br w:type="page"/>
      </w:r>
      <w:r w:rsidR="00530838">
        <w:lastRenderedPageBreak/>
        <w:t>Pricing</w:t>
      </w:r>
    </w:p>
    <w:p w:rsidR="00530838" w:rsidRDefault="00530838" w:rsidP="00E5477A">
      <w:r w:rsidRPr="00714DA2">
        <w:t>After</w:t>
      </w:r>
      <w:r>
        <w:t xml:space="preserve"> completing the </w:t>
      </w:r>
      <w:r w:rsidR="002B4EB2">
        <w:t>design</w:t>
      </w:r>
      <w:r w:rsidRPr="00714DA2">
        <w:t xml:space="preserve"> process, Code Authority is now able to provide </w:t>
      </w:r>
      <w:r w:rsidR="00826926">
        <w:t>JD’s Babbitt Bearings</w:t>
      </w:r>
      <w:r>
        <w:t xml:space="preserve"> with the following</w:t>
      </w:r>
      <w:r w:rsidRPr="00714DA2">
        <w:t xml:space="preserve"> estimation</w:t>
      </w:r>
      <w:r w:rsidR="001E5AFA">
        <w:t>s</w:t>
      </w:r>
      <w:r w:rsidRPr="00714DA2">
        <w:t xml:space="preserve"> in good faith of what the </w:t>
      </w:r>
      <w:r w:rsidR="002B4EB2">
        <w:t>development costs would be.</w:t>
      </w:r>
    </w:p>
    <w:p w:rsidR="00530838" w:rsidRDefault="002144B4" w:rsidP="00530838">
      <w:pPr>
        <w:pStyle w:val="Heading2"/>
      </w:pPr>
      <w:r>
        <w:t>Development</w:t>
      </w:r>
      <w:r w:rsidR="00530838">
        <w:t xml:space="preserve"> Hours and Cost</w:t>
      </w:r>
    </w:p>
    <w:p w:rsidR="002144B4" w:rsidRDefault="002144B4" w:rsidP="002144B4">
      <w:r>
        <w:t>Below is our quote for the Development of the solution. The below Development Hours are our best estimates on the probable duration of the development phase. You will pay the hourly rate for any time spent on the design. If the development does not take the indicated estimated hours to complete, you will not have to pay as much as the estimated cost. If the development takes longer or the scope is increased, you will pay more.</w:t>
      </w:r>
    </w:p>
    <w:p w:rsidR="0078063B" w:rsidRDefault="0078063B" w:rsidP="00F541B9"/>
    <w:tbl>
      <w:tblPr>
        <w:tblW w:w="8908" w:type="dxa"/>
        <w:tblBorders>
          <w:top w:val="single" w:sz="6" w:space="0" w:color="A7C8CF"/>
          <w:left w:val="single" w:sz="6" w:space="0" w:color="A7C8CF"/>
          <w:bottom w:val="single" w:sz="6" w:space="0" w:color="A7C8CF"/>
          <w:right w:val="single" w:sz="6" w:space="0" w:color="A7C8CF"/>
        </w:tblBorders>
        <w:tblLook w:val="04A0" w:firstRow="1" w:lastRow="0" w:firstColumn="1" w:lastColumn="0" w:noHBand="0" w:noVBand="1"/>
      </w:tblPr>
      <w:tblGrid>
        <w:gridCol w:w="3682"/>
        <w:gridCol w:w="5226"/>
      </w:tblGrid>
      <w:tr w:rsidR="002B4EB2" w:rsidRPr="00FD1F6C" w:rsidTr="00284955">
        <w:trPr>
          <w:trHeight w:val="351"/>
        </w:trPr>
        <w:tc>
          <w:tcPr>
            <w:tcW w:w="3682" w:type="dxa"/>
            <w:shd w:val="clear" w:color="auto" w:fill="auto"/>
            <w:noWrap/>
            <w:vAlign w:val="bottom"/>
            <w:hideMark/>
          </w:tcPr>
          <w:p w:rsidR="002B4EB2" w:rsidRPr="00FD1F6C" w:rsidRDefault="002B4EB2" w:rsidP="002B4EB2">
            <w:pPr>
              <w:pStyle w:val="Heading3"/>
            </w:pPr>
            <w:r>
              <w:t>Option 1 - Fixed</w:t>
            </w:r>
          </w:p>
        </w:tc>
        <w:tc>
          <w:tcPr>
            <w:tcW w:w="5226" w:type="dxa"/>
            <w:shd w:val="clear" w:color="auto" w:fill="A7C8CF"/>
            <w:noWrap/>
            <w:vAlign w:val="bottom"/>
            <w:hideMark/>
          </w:tcPr>
          <w:p w:rsidR="002B4EB2" w:rsidRPr="00F541B9" w:rsidRDefault="002B4EB2" w:rsidP="00F541B9">
            <w:pPr>
              <w:jc w:val="right"/>
              <w:rPr>
                <w:b/>
                <w:color w:val="FFFFFF" w:themeColor="background1"/>
              </w:rPr>
            </w:pPr>
            <w:r>
              <w:rPr>
                <w:b/>
                <w:color w:val="FFFFFF" w:themeColor="background1"/>
              </w:rPr>
              <w:t xml:space="preserve">Fixed </w:t>
            </w:r>
            <w:r w:rsidRPr="00F541B9">
              <w:rPr>
                <w:b/>
                <w:color w:val="FFFFFF" w:themeColor="background1"/>
              </w:rPr>
              <w:t>Cost</w:t>
            </w:r>
          </w:p>
        </w:tc>
      </w:tr>
      <w:tr w:rsidR="002B4EB2" w:rsidRPr="00FD1F6C" w:rsidTr="00284955">
        <w:trPr>
          <w:trHeight w:val="325"/>
        </w:trPr>
        <w:tc>
          <w:tcPr>
            <w:tcW w:w="3682" w:type="dxa"/>
            <w:shd w:val="clear" w:color="auto" w:fill="A7C8CF"/>
            <w:noWrap/>
            <w:vAlign w:val="bottom"/>
          </w:tcPr>
          <w:p w:rsidR="002B4EB2" w:rsidRPr="00F541B9" w:rsidRDefault="002B4EB2" w:rsidP="004E0207">
            <w:pPr>
              <w:rPr>
                <w:b/>
              </w:rPr>
            </w:pPr>
            <w:r w:rsidRPr="002B4EB2">
              <w:rPr>
                <w:b/>
                <w:color w:val="FFFFFF" w:themeColor="background1"/>
              </w:rPr>
              <w:t>M</w:t>
            </w:r>
            <w:r w:rsidR="004E0207">
              <w:rPr>
                <w:b/>
                <w:color w:val="FFFFFF" w:themeColor="background1"/>
              </w:rPr>
              <w:t>2</w:t>
            </w:r>
            <w:r w:rsidRPr="002B4EB2">
              <w:rPr>
                <w:b/>
                <w:color w:val="FFFFFF" w:themeColor="background1"/>
              </w:rPr>
              <w:t xml:space="preserve"> – </w:t>
            </w:r>
            <w:r w:rsidR="004E0207">
              <w:rPr>
                <w:b/>
                <w:color w:val="FFFFFF" w:themeColor="background1"/>
              </w:rPr>
              <w:t>Babbitt Bearing</w:t>
            </w:r>
          </w:p>
        </w:tc>
        <w:tc>
          <w:tcPr>
            <w:tcW w:w="5226" w:type="dxa"/>
            <w:shd w:val="clear" w:color="auto" w:fill="auto"/>
            <w:noWrap/>
            <w:vAlign w:val="bottom"/>
          </w:tcPr>
          <w:p w:rsidR="002B4EB2" w:rsidRPr="00F541B9" w:rsidRDefault="002B4EB2" w:rsidP="00080DF8">
            <w:pPr>
              <w:jc w:val="right"/>
              <w:rPr>
                <w:b/>
              </w:rPr>
            </w:pPr>
            <w:r>
              <w:rPr>
                <w:b/>
              </w:rPr>
              <w:t>$</w:t>
            </w:r>
            <w:r w:rsidR="004E0207">
              <w:rPr>
                <w:b/>
              </w:rPr>
              <w:t>5</w:t>
            </w:r>
            <w:r w:rsidR="00080DF8">
              <w:rPr>
                <w:b/>
              </w:rPr>
              <w:t>9</w:t>
            </w:r>
            <w:r w:rsidR="004E0207">
              <w:rPr>
                <w:b/>
              </w:rPr>
              <w:t>,</w:t>
            </w:r>
            <w:r w:rsidR="00080DF8">
              <w:rPr>
                <w:b/>
              </w:rPr>
              <w:t>688</w:t>
            </w:r>
          </w:p>
        </w:tc>
      </w:tr>
    </w:tbl>
    <w:p w:rsidR="000649C5" w:rsidRDefault="000649C5">
      <w:pPr>
        <w:spacing w:line="240" w:lineRule="auto"/>
      </w:pPr>
    </w:p>
    <w:tbl>
      <w:tblPr>
        <w:tblW w:w="8902" w:type="dxa"/>
        <w:tblBorders>
          <w:top w:val="single" w:sz="6" w:space="0" w:color="A7C8CF"/>
          <w:left w:val="single" w:sz="6" w:space="0" w:color="A7C8CF"/>
          <w:bottom w:val="single" w:sz="6" w:space="0" w:color="A7C8CF"/>
          <w:right w:val="single" w:sz="6" w:space="0" w:color="A7C8CF"/>
        </w:tblBorders>
        <w:tblLook w:val="04A0" w:firstRow="1" w:lastRow="0" w:firstColumn="1" w:lastColumn="0" w:noHBand="0" w:noVBand="1"/>
      </w:tblPr>
      <w:tblGrid>
        <w:gridCol w:w="3682"/>
        <w:gridCol w:w="2070"/>
        <w:gridCol w:w="900"/>
        <w:gridCol w:w="2250"/>
      </w:tblGrid>
      <w:tr w:rsidR="002B4EB2" w:rsidRPr="00F541B9" w:rsidTr="00284955">
        <w:trPr>
          <w:trHeight w:val="359"/>
        </w:trPr>
        <w:tc>
          <w:tcPr>
            <w:tcW w:w="3682" w:type="dxa"/>
            <w:shd w:val="clear" w:color="auto" w:fill="auto"/>
            <w:noWrap/>
            <w:vAlign w:val="bottom"/>
            <w:hideMark/>
          </w:tcPr>
          <w:p w:rsidR="002B4EB2" w:rsidRPr="00FD1F6C" w:rsidRDefault="002B4EB2" w:rsidP="002B4EB2">
            <w:pPr>
              <w:pStyle w:val="Heading3"/>
            </w:pPr>
            <w:r>
              <w:t>Option 2 – Hourly</w:t>
            </w:r>
          </w:p>
        </w:tc>
        <w:tc>
          <w:tcPr>
            <w:tcW w:w="2070" w:type="dxa"/>
            <w:shd w:val="clear" w:color="auto" w:fill="A7C8CF"/>
            <w:noWrap/>
            <w:vAlign w:val="bottom"/>
            <w:hideMark/>
          </w:tcPr>
          <w:p w:rsidR="002B4EB2" w:rsidRPr="00F541B9" w:rsidRDefault="002B4EB2" w:rsidP="00E6796E">
            <w:pPr>
              <w:jc w:val="right"/>
              <w:rPr>
                <w:b/>
                <w:color w:val="FFFFFF" w:themeColor="background1"/>
              </w:rPr>
            </w:pPr>
            <w:r>
              <w:rPr>
                <w:b/>
                <w:color w:val="FFFFFF" w:themeColor="background1"/>
              </w:rPr>
              <w:t>Dev. Est.</w:t>
            </w:r>
            <w:r w:rsidRPr="00F541B9">
              <w:rPr>
                <w:b/>
                <w:color w:val="FFFFFF" w:themeColor="background1"/>
              </w:rPr>
              <w:t xml:space="preserve"> Hours</w:t>
            </w:r>
          </w:p>
        </w:tc>
        <w:tc>
          <w:tcPr>
            <w:tcW w:w="900" w:type="dxa"/>
            <w:shd w:val="clear" w:color="auto" w:fill="A7C8CF"/>
            <w:noWrap/>
            <w:vAlign w:val="bottom"/>
            <w:hideMark/>
          </w:tcPr>
          <w:p w:rsidR="002B4EB2" w:rsidRPr="00F541B9" w:rsidRDefault="002B4EB2" w:rsidP="00E6796E">
            <w:pPr>
              <w:jc w:val="right"/>
              <w:rPr>
                <w:b/>
                <w:color w:val="FFFFFF" w:themeColor="background1"/>
              </w:rPr>
            </w:pPr>
            <w:r>
              <w:rPr>
                <w:b/>
                <w:color w:val="FFFFFF" w:themeColor="background1"/>
              </w:rPr>
              <w:t>QA</w:t>
            </w:r>
          </w:p>
        </w:tc>
        <w:tc>
          <w:tcPr>
            <w:tcW w:w="2250" w:type="dxa"/>
            <w:shd w:val="clear" w:color="auto" w:fill="A7C8CF"/>
            <w:vAlign w:val="bottom"/>
          </w:tcPr>
          <w:p w:rsidR="002B4EB2" w:rsidRPr="00F541B9" w:rsidRDefault="002B4EB2" w:rsidP="00E6796E">
            <w:pPr>
              <w:jc w:val="right"/>
              <w:rPr>
                <w:b/>
                <w:color w:val="FFFFFF" w:themeColor="background1"/>
              </w:rPr>
            </w:pPr>
            <w:r>
              <w:rPr>
                <w:b/>
                <w:color w:val="FFFFFF" w:themeColor="background1"/>
              </w:rPr>
              <w:t>Est. Cost</w:t>
            </w:r>
          </w:p>
        </w:tc>
      </w:tr>
      <w:tr w:rsidR="002B4EB2" w:rsidTr="00284955">
        <w:trPr>
          <w:trHeight w:val="332"/>
        </w:trPr>
        <w:tc>
          <w:tcPr>
            <w:tcW w:w="3682" w:type="dxa"/>
            <w:shd w:val="clear" w:color="auto" w:fill="A7C8CF"/>
            <w:noWrap/>
            <w:vAlign w:val="bottom"/>
          </w:tcPr>
          <w:p w:rsidR="002B4EB2" w:rsidRPr="006415DA" w:rsidRDefault="002B4EB2" w:rsidP="004E0207">
            <w:pPr>
              <w:rPr>
                <w:b/>
                <w:color w:val="FFFFFF" w:themeColor="background1"/>
              </w:rPr>
            </w:pPr>
            <w:r>
              <w:rPr>
                <w:b/>
                <w:color w:val="FFFFFF" w:themeColor="background1"/>
              </w:rPr>
              <w:t>M</w:t>
            </w:r>
            <w:r w:rsidR="004E0207">
              <w:rPr>
                <w:b/>
                <w:color w:val="FFFFFF" w:themeColor="background1"/>
              </w:rPr>
              <w:t>2</w:t>
            </w:r>
            <w:r>
              <w:rPr>
                <w:b/>
                <w:color w:val="FFFFFF" w:themeColor="background1"/>
              </w:rPr>
              <w:t xml:space="preserve"> – </w:t>
            </w:r>
            <w:r w:rsidR="00284955">
              <w:rPr>
                <w:b/>
                <w:color w:val="FFFFFF" w:themeColor="background1"/>
              </w:rPr>
              <w:t xml:space="preserve">Motor </w:t>
            </w:r>
            <w:r w:rsidR="004E0207">
              <w:rPr>
                <w:b/>
                <w:color w:val="FFFFFF" w:themeColor="background1"/>
              </w:rPr>
              <w:t>Babbitt Bearing</w:t>
            </w:r>
          </w:p>
        </w:tc>
        <w:tc>
          <w:tcPr>
            <w:tcW w:w="2070" w:type="dxa"/>
            <w:shd w:val="clear" w:color="auto" w:fill="auto"/>
            <w:noWrap/>
            <w:vAlign w:val="bottom"/>
          </w:tcPr>
          <w:p w:rsidR="002B4EB2" w:rsidRPr="00F541B9" w:rsidRDefault="004E0207" w:rsidP="00E6796E">
            <w:pPr>
              <w:jc w:val="right"/>
              <w:rPr>
                <w:b/>
              </w:rPr>
            </w:pPr>
            <w:r>
              <w:rPr>
                <w:b/>
              </w:rPr>
              <w:t>211 - 340</w:t>
            </w:r>
          </w:p>
        </w:tc>
        <w:tc>
          <w:tcPr>
            <w:tcW w:w="900" w:type="dxa"/>
            <w:shd w:val="clear" w:color="auto" w:fill="auto"/>
            <w:noWrap/>
            <w:vAlign w:val="bottom"/>
            <w:hideMark/>
          </w:tcPr>
          <w:p w:rsidR="002B4EB2" w:rsidRPr="00F541B9" w:rsidRDefault="002B4EB2" w:rsidP="00080DF8">
            <w:pPr>
              <w:jc w:val="right"/>
              <w:rPr>
                <w:b/>
              </w:rPr>
            </w:pPr>
            <w:r>
              <w:rPr>
                <w:b/>
              </w:rPr>
              <w:t>4</w:t>
            </w:r>
            <w:r w:rsidR="00080DF8">
              <w:rPr>
                <w:b/>
              </w:rPr>
              <w:t>5</w:t>
            </w:r>
          </w:p>
        </w:tc>
        <w:tc>
          <w:tcPr>
            <w:tcW w:w="2250" w:type="dxa"/>
          </w:tcPr>
          <w:p w:rsidR="002B4EB2" w:rsidRDefault="002B4EB2" w:rsidP="00080DF8">
            <w:pPr>
              <w:jc w:val="right"/>
              <w:rPr>
                <w:b/>
              </w:rPr>
            </w:pPr>
            <w:r>
              <w:rPr>
                <w:b/>
              </w:rPr>
              <w:t>$</w:t>
            </w:r>
            <w:r w:rsidR="00080DF8">
              <w:rPr>
                <w:b/>
              </w:rPr>
              <w:t>28</w:t>
            </w:r>
            <w:r w:rsidR="004E0207">
              <w:rPr>
                <w:b/>
              </w:rPr>
              <w:t>,</w:t>
            </w:r>
            <w:r w:rsidR="00080DF8">
              <w:rPr>
                <w:b/>
              </w:rPr>
              <w:t>710</w:t>
            </w:r>
            <w:r w:rsidR="004E0207">
              <w:rPr>
                <w:b/>
              </w:rPr>
              <w:t xml:space="preserve"> - $</w:t>
            </w:r>
            <w:r w:rsidR="00080DF8">
              <w:rPr>
                <w:b/>
              </w:rPr>
              <w:t>42,885</w:t>
            </w:r>
          </w:p>
        </w:tc>
      </w:tr>
    </w:tbl>
    <w:p w:rsidR="002348F9" w:rsidRDefault="002348F9">
      <w:pPr>
        <w:spacing w:line="240" w:lineRule="auto"/>
      </w:pPr>
    </w:p>
    <w:p w:rsidR="001E5AFA" w:rsidRDefault="002348F9" w:rsidP="002348F9">
      <w:pPr>
        <w:pStyle w:val="Heading2"/>
      </w:pPr>
      <w:r>
        <w:t>Hardware and Infrastructure</w:t>
      </w:r>
    </w:p>
    <w:p w:rsidR="00F47FB2" w:rsidRDefault="002348F9" w:rsidP="00F47FB2">
      <w:r>
        <w:t xml:space="preserve">Estimates for the hardware and infrastructure components are provided by John Barfield of </w:t>
      </w:r>
      <w:r w:rsidR="00D7022F">
        <w:t>Barfield Information Systems and Services (</w:t>
      </w:r>
      <w:r>
        <w:t>BISS</w:t>
      </w:r>
      <w:r w:rsidR="00D7022F">
        <w:t>)</w:t>
      </w:r>
      <w:r>
        <w:t>.</w:t>
      </w:r>
      <w:r w:rsidR="00D7022F">
        <w:t xml:space="preserve"> </w:t>
      </w:r>
      <w:r w:rsidR="002144B4">
        <w:t xml:space="preserve">However, this milestone can be delivered over Azure without any local hardware required.  Local hardware will be included in a future milestone. </w:t>
      </w:r>
    </w:p>
    <w:p w:rsidR="00F47FB2" w:rsidRDefault="00F47FB2" w:rsidP="00F47FB2"/>
    <w:p w:rsidR="002144B4" w:rsidRDefault="002144B4" w:rsidP="00F47FB2">
      <w:pPr>
        <w:pStyle w:val="Heading2"/>
      </w:pPr>
      <w:r>
        <w:t>Out of Scope</w:t>
      </w:r>
    </w:p>
    <w:p w:rsidR="002144B4" w:rsidRPr="0078063B" w:rsidRDefault="002144B4" w:rsidP="002144B4">
      <w:r>
        <w:t>This milestone is intended to handle only the job processing workflow related to</w:t>
      </w:r>
      <w:r w:rsidR="00284955">
        <w:t xml:space="preserve"> Motor-type</w:t>
      </w:r>
      <w:r>
        <w:t xml:space="preserve"> Babbitt Bearings.  The job-processing workflow for other parts, such as Slinger Rings, is out of scope.  On-site hardware (servers, smart TVs, tablets.) </w:t>
      </w:r>
      <w:r w:rsidR="00284955">
        <w:t>is</w:t>
      </w:r>
      <w:r>
        <w:t xml:space="preserve"> out of scope for this milestone and will be included in a future milestone.</w:t>
      </w:r>
    </w:p>
    <w:p w:rsidR="002144B4" w:rsidRPr="0078063B" w:rsidRDefault="002144B4" w:rsidP="0078063B"/>
    <w:p w:rsidR="00F47FB2" w:rsidRDefault="00F47FB2" w:rsidP="007F52B0">
      <w:pPr>
        <w:pStyle w:val="Heading1"/>
      </w:pPr>
    </w:p>
    <w:p w:rsidR="007F52B0" w:rsidRPr="00714DA2" w:rsidRDefault="007F52B0" w:rsidP="007F52B0">
      <w:pPr>
        <w:pStyle w:val="Heading1"/>
      </w:pPr>
      <w:r w:rsidRPr="00714DA2">
        <w:t>Terms &amp; Conditions</w:t>
      </w:r>
    </w:p>
    <w:p w:rsidR="007F52B0" w:rsidRDefault="007F52B0" w:rsidP="007F52B0">
      <w:pPr>
        <w:pStyle w:val="Heading2"/>
      </w:pPr>
      <w:r w:rsidRPr="00714DA2">
        <w:t>Invoices and Payment Terms</w:t>
      </w:r>
    </w:p>
    <w:p w:rsidR="007F52B0" w:rsidRPr="00D02561" w:rsidRDefault="007F52B0" w:rsidP="007F52B0">
      <w:r>
        <w:t>Any services following the Design Boot Camp will be provided under and executed Master Customer Agreement.</w:t>
      </w:r>
    </w:p>
    <w:p w:rsidR="007F52B0" w:rsidRDefault="007F52B0" w:rsidP="007F52B0">
      <w:pPr>
        <w:pStyle w:val="Heading3"/>
      </w:pPr>
    </w:p>
    <w:p w:rsidR="00ED3A17" w:rsidRPr="009876A0" w:rsidRDefault="00ED3A17" w:rsidP="00ED3A17">
      <w:pPr>
        <w:pStyle w:val="Heading3"/>
      </w:pPr>
      <w:r w:rsidRPr="009876A0">
        <w:t>Payment Terms Are as Follows:</w:t>
      </w:r>
    </w:p>
    <w:p w:rsidR="00ED3A17" w:rsidRPr="009876A0" w:rsidRDefault="00ED3A17" w:rsidP="00ED3A17">
      <w:r w:rsidRPr="009876A0">
        <w:t xml:space="preserve">Option 1 – Fixed Price: </w:t>
      </w:r>
    </w:p>
    <w:p w:rsidR="00ED3A17" w:rsidRPr="009876A0" w:rsidRDefault="00ED3A17" w:rsidP="00ED3A17">
      <w:r>
        <w:t>Payment terms will be negotiated</w:t>
      </w:r>
      <w:r w:rsidRPr="009876A0">
        <w:t>.</w:t>
      </w:r>
      <w:r>
        <w:t xml:space="preserve"> Payments will be made based on parts of the project broken into delivered milestones.</w:t>
      </w:r>
    </w:p>
    <w:p w:rsidR="00ED3A17" w:rsidRDefault="00ED3A17" w:rsidP="00ED3A17"/>
    <w:p w:rsidR="00ED3A17" w:rsidRPr="009876A0" w:rsidRDefault="00ED3A17" w:rsidP="00ED3A17">
      <w:r w:rsidRPr="009876A0">
        <w:t xml:space="preserve">Option 2 - Hourly: </w:t>
      </w:r>
    </w:p>
    <w:p w:rsidR="00ED3A17" w:rsidRPr="009876A0" w:rsidRDefault="00ED3A17" w:rsidP="00ED3A17">
      <w:r w:rsidRPr="009876A0">
        <w:t>Hours spent will be invoiced weekly.</w:t>
      </w:r>
    </w:p>
    <w:p w:rsidR="00ED3A17" w:rsidRPr="007B3546" w:rsidRDefault="00ED3A17" w:rsidP="00ED3A17">
      <w:r w:rsidRPr="009876A0">
        <w:t xml:space="preserve">Payments due are NET </w:t>
      </w:r>
      <w:r>
        <w:t>30</w:t>
      </w:r>
      <w:r w:rsidRPr="009876A0">
        <w:t xml:space="preserve"> from invoice date. More flexible payment terms will be made available to well-established clients.</w:t>
      </w:r>
    </w:p>
    <w:p w:rsidR="007F52B0" w:rsidRDefault="007F52B0" w:rsidP="007F52B0">
      <w:pPr>
        <w:rPr>
          <w:rFonts w:ascii="Calibri" w:hAnsi="Calibri" w:cs="Calibri"/>
          <w:bCs/>
          <w:i/>
          <w:sz w:val="18"/>
        </w:rPr>
      </w:pPr>
    </w:p>
    <w:p w:rsidR="007F52B0" w:rsidRDefault="007F52B0" w:rsidP="007F52B0">
      <w:pPr>
        <w:pStyle w:val="Heading3"/>
        <w:rPr>
          <w:rFonts w:ascii="Calibri" w:hAnsi="Calibri" w:cs="Calibri"/>
          <w:bCs/>
          <w:i/>
          <w:sz w:val="18"/>
        </w:rPr>
      </w:pPr>
      <w:r>
        <w:t>Limitation</w:t>
      </w:r>
    </w:p>
    <w:p w:rsidR="007F52B0" w:rsidRPr="00565B13" w:rsidRDefault="007F52B0" w:rsidP="007F52B0">
      <w:r w:rsidRPr="00714DA2">
        <w:t>The quotes provided encompass the design and development of the items which are ‘in-scope’ of the discussed system requirements. The scope of this estimate is defined by the design documents accompanying the estimate. Any functionality outside of this scope will incur additional design and development costs. An element does not have to be identified as Not in Scope explicitly to be out of scope.</w:t>
      </w:r>
    </w:p>
    <w:p w:rsidR="007F52B0" w:rsidRPr="00714DA2" w:rsidRDefault="007F52B0" w:rsidP="007F52B0">
      <w:pPr>
        <w:pStyle w:val="Heading2"/>
      </w:pPr>
      <w:r w:rsidRPr="00714DA2">
        <w:t>Delivery and Maintenance</w:t>
      </w:r>
    </w:p>
    <w:p w:rsidR="007F52B0" w:rsidRDefault="007F52B0" w:rsidP="00565B13">
      <w:r w:rsidRPr="00714DA2">
        <w:t xml:space="preserve">Upon completion of the final Development milestone, the product will be delivered to </w:t>
      </w:r>
      <w:r w:rsidR="00764E24">
        <w:t>JD’s Babbitt Bearings</w:t>
      </w:r>
      <w:r>
        <w:t>.</w:t>
      </w:r>
      <w:r w:rsidR="00E37BC7">
        <w:t xml:space="preserve"> After delivery, a 3</w:t>
      </w:r>
      <w:r w:rsidRPr="00714DA2">
        <w:t xml:space="preserve"> month period of customer </w:t>
      </w:r>
      <w:r w:rsidR="00E37BC7">
        <w:t>acceptance begins. During this 3</w:t>
      </w:r>
      <w:r w:rsidRPr="00714DA2">
        <w:t xml:space="preserve"> month customer acceptance period, </w:t>
      </w:r>
      <w:r>
        <w:t xml:space="preserve">if the fixed cost option is chosen </w:t>
      </w:r>
      <w:r w:rsidRPr="00714DA2">
        <w:t xml:space="preserve">any bugs or issues which are found to be within the scope of the </w:t>
      </w:r>
      <w:r>
        <w:t>fixed cost elements</w:t>
      </w:r>
      <w:r w:rsidRPr="00714DA2">
        <w:t xml:space="preserve"> will be fixed for free in a timely and professional manner. Bugs must be reported through the provided web interface.</w:t>
      </w:r>
      <w:r>
        <w:t xml:space="preserve"> If the hourly option is chosen, bug fixes for hourly elements will be fixed at a rate of </w:t>
      </w:r>
      <w:r w:rsidR="00365714">
        <w:t>$</w:t>
      </w:r>
      <w:r w:rsidR="00284955">
        <w:t>80</w:t>
      </w:r>
      <w:r>
        <w:t xml:space="preserve"> per hour. </w:t>
      </w:r>
    </w:p>
    <w:p w:rsidR="007F52B0" w:rsidRPr="00714DA2" w:rsidRDefault="007F52B0" w:rsidP="00565B13"/>
    <w:p w:rsidR="007F52B0" w:rsidRPr="00714DA2" w:rsidRDefault="007F52B0" w:rsidP="00565B13">
      <w:pPr>
        <w:rPr>
          <w:b/>
        </w:rPr>
      </w:pPr>
      <w:r w:rsidRPr="00714DA2">
        <w:t xml:space="preserve">After the customer acceptance period, any bugs or other maintenance will incur an hourly cost. </w:t>
      </w:r>
    </w:p>
    <w:p w:rsidR="007F52B0" w:rsidRPr="00714DA2" w:rsidRDefault="007F52B0" w:rsidP="007F52B0">
      <w:pPr>
        <w:pStyle w:val="Heading2"/>
      </w:pPr>
      <w:bookmarkStart w:id="0" w:name="_Toc273448076"/>
      <w:r w:rsidRPr="00714DA2">
        <w:t>Validity of Proposal</w:t>
      </w:r>
      <w:bookmarkEnd w:id="0"/>
    </w:p>
    <w:p w:rsidR="007F52B0" w:rsidRPr="00714DA2" w:rsidRDefault="007F52B0" w:rsidP="00565B13">
      <w:pPr>
        <w:rPr>
          <w:b/>
        </w:rPr>
      </w:pPr>
      <w:r w:rsidRPr="00714DA2">
        <w:t>This proposal is valid until</w:t>
      </w:r>
      <w:r w:rsidRPr="00714DA2">
        <w:rPr>
          <w:b/>
        </w:rPr>
        <w:t xml:space="preserve"> </w:t>
      </w:r>
      <w:r w:rsidR="0018356A">
        <w:rPr>
          <w:b/>
        </w:rPr>
        <w:t>October</w:t>
      </w:r>
      <w:r w:rsidR="00331477">
        <w:rPr>
          <w:b/>
        </w:rPr>
        <w:t xml:space="preserve"> </w:t>
      </w:r>
      <w:r w:rsidR="005F0F83">
        <w:rPr>
          <w:b/>
        </w:rPr>
        <w:t>2</w:t>
      </w:r>
      <w:r w:rsidR="0018356A">
        <w:rPr>
          <w:b/>
        </w:rPr>
        <w:t>6</w:t>
      </w:r>
      <w:r w:rsidR="00536822">
        <w:rPr>
          <w:b/>
        </w:rPr>
        <w:t>, 2015</w:t>
      </w:r>
      <w:r w:rsidRPr="00714DA2">
        <w:rPr>
          <w:b/>
        </w:rPr>
        <w:t>.</w:t>
      </w:r>
      <w:bookmarkStart w:id="1" w:name="_GoBack"/>
      <w:bookmarkEnd w:id="1"/>
    </w:p>
    <w:sectPr w:rsidR="007F52B0" w:rsidRPr="00714DA2" w:rsidSect="00530838">
      <w:type w:val="continuous"/>
      <w:pgSz w:w="12240" w:h="15840"/>
      <w:pgMar w:top="60" w:right="1170" w:bottom="1080" w:left="1350" w:header="720" w:footer="75"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97438" w:rsidRDefault="00797438" w:rsidP="005D116F">
      <w:r>
        <w:separator/>
      </w:r>
    </w:p>
  </w:endnote>
  <w:endnote w:type="continuationSeparator" w:id="0">
    <w:p w:rsidR="00797438" w:rsidRDefault="00797438" w:rsidP="005D116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 w:name="Arial">
    <w:panose1 w:val="020B0604020202020204"/>
    <w:charset w:val="00"/>
    <w:family w:val="swiss"/>
    <w:pitch w:val="variable"/>
    <w:sig w:usb0="E0002EFF" w:usb1="C0007843" w:usb2="00000009" w:usb3="00000000" w:csb0="000001FF" w:csb1="00000000"/>
  </w:font>
  <w:font w:name="Gotham-Book">
    <w:charset w:val="00"/>
    <w:family w:val="auto"/>
    <w:pitch w:val="variable"/>
    <w:sig w:usb0="00000003" w:usb1="00000000" w:usb2="00000000" w:usb3="00000000" w:csb0="00000001"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Gotham Book">
    <w:altName w:val="Times New Roman"/>
    <w:panose1 w:val="00000000000000000000"/>
    <w:charset w:val="00"/>
    <w:family w:val="auto"/>
    <w:pitch w:val="variable"/>
    <w:sig w:usb0="A10000FF" w:usb1="4000005B" w:usb2="00000000" w:usb3="00000000" w:csb0="0000009B" w:csb1="00000000"/>
  </w:font>
  <w:font w:name="Calibri">
    <w:panose1 w:val="020F0502020204030204"/>
    <w:charset w:val="00"/>
    <w:family w:val="swiss"/>
    <w:pitch w:val="variable"/>
    <w:sig w:usb0="E00002FF" w:usb1="4000ACFF" w:usb2="00000001" w:usb3="00000000" w:csb0="0000019F" w:csb1="00000000"/>
  </w:font>
  <w:font w:name="Lucida Grande">
    <w:charset w:val="00"/>
    <w:family w:val="auto"/>
    <w:pitch w:val="variable"/>
    <w:sig w:usb0="E1000AEF" w:usb1="5000A1FF" w:usb2="00000000" w:usb3="00000000" w:csb0="000001BF" w:csb1="00000000"/>
  </w:font>
  <w:font w:name="Gotham-Light">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80813717"/>
      <w:docPartObj>
        <w:docPartGallery w:val="Page Numbers (Bottom of Page)"/>
        <w:docPartUnique/>
      </w:docPartObj>
    </w:sdtPr>
    <w:sdtEndPr/>
    <w:sdtContent>
      <w:sdt>
        <w:sdtPr>
          <w:id w:val="1615093715"/>
          <w:docPartObj>
            <w:docPartGallery w:val="Page Numbers (Top of Page)"/>
            <w:docPartUnique/>
          </w:docPartObj>
        </w:sdtPr>
        <w:sdtEndPr/>
        <w:sdtContent>
          <w:p w:rsidR="0072052C" w:rsidRDefault="0072052C" w:rsidP="0072052C">
            <w:pPr>
              <w:jc w:val="right"/>
            </w:pPr>
            <w:r>
              <w:t xml:space="preserve">Page </w:t>
            </w:r>
            <w:r>
              <w:fldChar w:fldCharType="begin"/>
            </w:r>
            <w:r>
              <w:instrText xml:space="preserve"> PAGE </w:instrText>
            </w:r>
            <w:r>
              <w:fldChar w:fldCharType="separate"/>
            </w:r>
            <w:r w:rsidR="00F24CEB">
              <w:rPr>
                <w:noProof/>
              </w:rPr>
              <w:t>10</w:t>
            </w:r>
            <w:r>
              <w:fldChar w:fldCharType="end"/>
            </w:r>
            <w:r>
              <w:t xml:space="preserve"> of </w:t>
            </w:r>
            <w:r>
              <w:fldChar w:fldCharType="begin"/>
            </w:r>
            <w:r>
              <w:instrText xml:space="preserve"> NUMPAGES  </w:instrText>
            </w:r>
            <w:r>
              <w:fldChar w:fldCharType="separate"/>
            </w:r>
            <w:r w:rsidR="00F24CEB">
              <w:rPr>
                <w:noProof/>
              </w:rPr>
              <w:t>10</w:t>
            </w:r>
            <w:r>
              <w:fldChar w:fldCharType="end"/>
            </w:r>
          </w:p>
        </w:sdtContent>
      </w:sdt>
    </w:sdtContent>
  </w:sdt>
  <w:p w:rsidR="0072052C" w:rsidRDefault="0072052C">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A596E" w:rsidRDefault="001A596E" w:rsidP="001A596E">
    <w:pPr>
      <w:pStyle w:val="Footer"/>
      <w:tabs>
        <w:tab w:val="clear" w:pos="4320"/>
        <w:tab w:val="clear" w:pos="8640"/>
        <w:tab w:val="left" w:pos="3900"/>
      </w:tabs>
    </w:pPr>
    <w: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97438" w:rsidRDefault="00797438" w:rsidP="005D116F">
      <w:r>
        <w:separator/>
      </w:r>
    </w:p>
  </w:footnote>
  <w:footnote w:type="continuationSeparator" w:id="0">
    <w:p w:rsidR="00797438" w:rsidRDefault="00797438" w:rsidP="005D116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96BC9" w:rsidRDefault="00D40EF2" w:rsidP="00771FEF">
    <w:pPr>
      <w:pStyle w:val="Header"/>
    </w:pPr>
    <w:r w:rsidRPr="00150481">
      <w:rPr>
        <w:noProof/>
        <w:lang w:val="en-US"/>
      </w:rPr>
      <w:drawing>
        <wp:anchor distT="0" distB="0" distL="114300" distR="114300" simplePos="0" relativeHeight="251656704" behindDoc="0" locked="0" layoutInCell="1" allowOverlap="1" wp14:anchorId="1A19E8F8" wp14:editId="6F0B2232">
          <wp:simplePos x="0" y="0"/>
          <wp:positionH relativeFrom="page">
            <wp:posOffset>7158355</wp:posOffset>
          </wp:positionH>
          <wp:positionV relativeFrom="page">
            <wp:posOffset>267050</wp:posOffset>
          </wp:positionV>
          <wp:extent cx="292100" cy="279400"/>
          <wp:effectExtent l="0" t="0" r="0" b="6350"/>
          <wp:wrapTight wrapText="bothSides">
            <wp:wrapPolygon edited="0">
              <wp:start x="0" y="0"/>
              <wp:lineTo x="0" y="20618"/>
              <wp:lineTo x="19722" y="20618"/>
              <wp:lineTo x="19722"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92100" cy="279400"/>
                  </a:xfrm>
                  <a:prstGeom prst="rect">
                    <a:avLst/>
                  </a:prstGeom>
                  <a:noFill/>
                  <a:ln>
                    <a:noFill/>
                  </a:ln>
                </pic:spPr>
              </pic:pic>
            </a:graphicData>
          </a:graphic>
        </wp:anchor>
      </w:drawing>
    </w:r>
    <w:r>
      <w:rPr>
        <w:noProof/>
        <w:lang w:val="en-US"/>
      </w:rPr>
      <w:drawing>
        <wp:anchor distT="0" distB="0" distL="114300" distR="114300" simplePos="0" relativeHeight="251657728" behindDoc="1" locked="0" layoutInCell="1" allowOverlap="1" wp14:anchorId="6BCA83AC" wp14:editId="532A555E">
          <wp:simplePos x="0" y="0"/>
          <wp:positionH relativeFrom="page">
            <wp:posOffset>93630</wp:posOffset>
          </wp:positionH>
          <wp:positionV relativeFrom="page">
            <wp:posOffset>4445</wp:posOffset>
          </wp:positionV>
          <wp:extent cx="75565" cy="10160000"/>
          <wp:effectExtent l="0" t="0" r="635"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75565" cy="1016000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A289B" w:rsidRDefault="00797438" w:rsidP="001A596E">
    <w:pPr>
      <w:pStyle w:val="Header"/>
      <w:tabs>
        <w:tab w:val="clear" w:pos="4320"/>
        <w:tab w:val="clear" w:pos="8640"/>
        <w:tab w:val="left" w:pos="8925"/>
      </w:tabs>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49" type="#_x0000_t75" style="position:absolute;margin-left:-69.35pt;margin-top:-35.5pt;width:610.7pt;height:790.65pt;z-index:-251657728;mso-position-horizontal-relative:text;mso-position-vertical-relative:text">
          <v:imagedata r:id="rId1" o:title="Page-Cover-Standard-Background"/>
        </v:shape>
      </w:pict>
    </w:r>
    <w:r w:rsidR="001A596E">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57B89B8E"/>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64BC0EDA"/>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B18AAFFE"/>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859899D4"/>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B2981336"/>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B574903C"/>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55028E76"/>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C1A09270"/>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2AE61E5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4120FBCE"/>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5AD6EFA"/>
    <w:multiLevelType w:val="hybridMultilevel"/>
    <w:tmpl w:val="8C8A0B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 w15:restartNumberingAfterBreak="0">
    <w:nsid w:val="093D245D"/>
    <w:multiLevelType w:val="hybridMultilevel"/>
    <w:tmpl w:val="7D2EB50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0BB833BB"/>
    <w:multiLevelType w:val="hybridMultilevel"/>
    <w:tmpl w:val="E21842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2F91DFD"/>
    <w:multiLevelType w:val="hybridMultilevel"/>
    <w:tmpl w:val="38A211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60A2904"/>
    <w:multiLevelType w:val="hybridMultilevel"/>
    <w:tmpl w:val="69A2C81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5" w15:restartNumberingAfterBreak="0">
    <w:nsid w:val="162A6CB2"/>
    <w:multiLevelType w:val="multilevel"/>
    <w:tmpl w:val="F86A8DB2"/>
    <w:lvl w:ilvl="0">
      <w:start w:val="1"/>
      <w:numFmt w:val="decimal"/>
      <w:lvlText w:val="%1."/>
      <w:lvlJc w:val="left"/>
      <w:pPr>
        <w:tabs>
          <w:tab w:val="num" w:pos="780"/>
        </w:tabs>
        <w:ind w:left="780" w:hanging="780"/>
      </w:pPr>
    </w:lvl>
    <w:lvl w:ilvl="1">
      <w:start w:val="1"/>
      <w:numFmt w:val="decimal"/>
      <w:pStyle w:val="Style9"/>
      <w:lvlText w:val="%1.%2"/>
      <w:lvlJc w:val="left"/>
      <w:pPr>
        <w:tabs>
          <w:tab w:val="num" w:pos="1020"/>
        </w:tabs>
        <w:ind w:left="1020" w:hanging="780"/>
      </w:pPr>
    </w:lvl>
    <w:lvl w:ilvl="2">
      <w:start w:val="6"/>
      <w:numFmt w:val="decimal"/>
      <w:lvlText w:val="%1.%2.%3"/>
      <w:lvlJc w:val="left"/>
      <w:pPr>
        <w:tabs>
          <w:tab w:val="num" w:pos="1260"/>
        </w:tabs>
        <w:ind w:left="1260" w:hanging="780"/>
      </w:pPr>
    </w:lvl>
    <w:lvl w:ilvl="3">
      <w:start w:val="1"/>
      <w:numFmt w:val="decimal"/>
      <w:lvlText w:val="%1.%2.%3.%4"/>
      <w:lvlJc w:val="left"/>
      <w:pPr>
        <w:tabs>
          <w:tab w:val="num" w:pos="1800"/>
        </w:tabs>
        <w:ind w:left="1800" w:hanging="1080"/>
      </w:pPr>
    </w:lvl>
    <w:lvl w:ilvl="4">
      <w:start w:val="1"/>
      <w:numFmt w:val="decimal"/>
      <w:lvlText w:val="%1.%2.%3.%4.%5"/>
      <w:lvlJc w:val="left"/>
      <w:pPr>
        <w:tabs>
          <w:tab w:val="num" w:pos="2400"/>
        </w:tabs>
        <w:ind w:left="2400" w:hanging="1440"/>
      </w:pPr>
      <w:rPr>
        <w:color w:val="FF0000"/>
      </w:rPr>
    </w:lvl>
    <w:lvl w:ilvl="5">
      <w:start w:val="1"/>
      <w:numFmt w:val="decimal"/>
      <w:lvlText w:val="%1.%2.%3.%4.%5.%6"/>
      <w:lvlJc w:val="left"/>
      <w:pPr>
        <w:tabs>
          <w:tab w:val="num" w:pos="2640"/>
        </w:tabs>
        <w:ind w:left="2640" w:hanging="1440"/>
      </w:pPr>
    </w:lvl>
    <w:lvl w:ilvl="6">
      <w:start w:val="1"/>
      <w:numFmt w:val="decimal"/>
      <w:lvlText w:val="%1.%2.%3.%4.%5.%6.%7"/>
      <w:lvlJc w:val="left"/>
      <w:pPr>
        <w:tabs>
          <w:tab w:val="num" w:pos="3240"/>
        </w:tabs>
        <w:ind w:left="3240" w:hanging="1800"/>
      </w:pPr>
    </w:lvl>
    <w:lvl w:ilvl="7">
      <w:start w:val="1"/>
      <w:numFmt w:val="decimal"/>
      <w:lvlText w:val="%1.%2.%3.%4.%5.%6.%7.%8"/>
      <w:lvlJc w:val="left"/>
      <w:pPr>
        <w:tabs>
          <w:tab w:val="num" w:pos="3840"/>
        </w:tabs>
        <w:ind w:left="3840" w:hanging="2160"/>
      </w:pPr>
    </w:lvl>
    <w:lvl w:ilvl="8">
      <w:start w:val="1"/>
      <w:numFmt w:val="decimal"/>
      <w:lvlText w:val="%1.%2.%3.%4.%5.%6.%7.%8.%9"/>
      <w:lvlJc w:val="left"/>
      <w:pPr>
        <w:tabs>
          <w:tab w:val="num" w:pos="4080"/>
        </w:tabs>
        <w:ind w:left="4080" w:hanging="2160"/>
      </w:pPr>
    </w:lvl>
  </w:abstractNum>
  <w:abstractNum w:abstractNumId="16" w15:restartNumberingAfterBreak="0">
    <w:nsid w:val="37D17BEA"/>
    <w:multiLevelType w:val="hybridMultilevel"/>
    <w:tmpl w:val="35FEC1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7" w15:restartNumberingAfterBreak="0">
    <w:nsid w:val="39E302C5"/>
    <w:multiLevelType w:val="hybridMultilevel"/>
    <w:tmpl w:val="285E1FA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4284165E"/>
    <w:multiLevelType w:val="hybridMultilevel"/>
    <w:tmpl w:val="C5A03AF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48E129F0"/>
    <w:multiLevelType w:val="hybridMultilevel"/>
    <w:tmpl w:val="0D002B8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4BDA28EC"/>
    <w:multiLevelType w:val="hybridMultilevel"/>
    <w:tmpl w:val="5102413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767A0066"/>
    <w:multiLevelType w:val="hybridMultilevel"/>
    <w:tmpl w:val="F83216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93F2671"/>
    <w:multiLevelType w:val="hybridMultilevel"/>
    <w:tmpl w:val="E4C864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E95731A"/>
    <w:multiLevelType w:val="hybridMultilevel"/>
    <w:tmpl w:val="E2405B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FD150A9"/>
    <w:multiLevelType w:val="hybridMultilevel"/>
    <w:tmpl w:val="50761D0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15"/>
    <w:lvlOverride w:ilvl="0">
      <w:startOverride w:val="1"/>
    </w:lvlOverride>
    <w:lvlOverride w:ilvl="1">
      <w:startOverride w:val="1"/>
    </w:lvlOverride>
    <w:lvlOverride w:ilvl="2">
      <w:startOverride w:val="6"/>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4"/>
  </w:num>
  <w:num w:numId="3">
    <w:abstractNumId w:val="22"/>
  </w:num>
  <w:num w:numId="4">
    <w:abstractNumId w:val="10"/>
  </w:num>
  <w:num w:numId="5">
    <w:abstractNumId w:val="16"/>
  </w:num>
  <w:num w:numId="6">
    <w:abstractNumId w:val="9"/>
  </w:num>
  <w:num w:numId="7">
    <w:abstractNumId w:val="7"/>
  </w:num>
  <w:num w:numId="8">
    <w:abstractNumId w:val="6"/>
  </w:num>
  <w:num w:numId="9">
    <w:abstractNumId w:val="5"/>
  </w:num>
  <w:num w:numId="10">
    <w:abstractNumId w:val="4"/>
  </w:num>
  <w:num w:numId="11">
    <w:abstractNumId w:val="8"/>
  </w:num>
  <w:num w:numId="12">
    <w:abstractNumId w:val="3"/>
  </w:num>
  <w:num w:numId="13">
    <w:abstractNumId w:val="2"/>
  </w:num>
  <w:num w:numId="14">
    <w:abstractNumId w:val="1"/>
  </w:num>
  <w:num w:numId="15">
    <w:abstractNumId w:val="0"/>
  </w:num>
  <w:num w:numId="16">
    <w:abstractNumId w:val="15"/>
  </w:num>
  <w:num w:numId="17">
    <w:abstractNumId w:val="23"/>
  </w:num>
  <w:num w:numId="18">
    <w:abstractNumId w:val="13"/>
  </w:num>
  <w:num w:numId="19">
    <w:abstractNumId w:val="17"/>
  </w:num>
  <w:num w:numId="20">
    <w:abstractNumId w:val="21"/>
  </w:num>
  <w:num w:numId="21">
    <w:abstractNumId w:val="12"/>
  </w:num>
  <w:num w:numId="22">
    <w:abstractNumId w:val="18"/>
  </w:num>
  <w:num w:numId="23">
    <w:abstractNumId w:val="19"/>
  </w:num>
  <w:num w:numId="24">
    <w:abstractNumId w:val="20"/>
  </w:num>
  <w:num w:numId="25">
    <w:abstractNumId w:val="11"/>
  </w:num>
  <w:num w:numId="26">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attachedTemplate r:id="rId1"/>
  <w:defaultTabStop w:val="720"/>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OpenInPublishingView" w:val="0"/>
    <w:docVar w:name="ShowStaticGuides" w:val="1"/>
  </w:docVars>
  <w:rsids>
    <w:rsidRoot w:val="008452DA"/>
    <w:rsid w:val="000143CE"/>
    <w:rsid w:val="000433F4"/>
    <w:rsid w:val="000649C5"/>
    <w:rsid w:val="0007356D"/>
    <w:rsid w:val="00080DF8"/>
    <w:rsid w:val="000E5842"/>
    <w:rsid w:val="000F068F"/>
    <w:rsid w:val="00126B60"/>
    <w:rsid w:val="00134FA7"/>
    <w:rsid w:val="00135259"/>
    <w:rsid w:val="00137650"/>
    <w:rsid w:val="00150481"/>
    <w:rsid w:val="0015208D"/>
    <w:rsid w:val="0015436B"/>
    <w:rsid w:val="0018356A"/>
    <w:rsid w:val="00184BCF"/>
    <w:rsid w:val="00186F5D"/>
    <w:rsid w:val="00197205"/>
    <w:rsid w:val="001A289B"/>
    <w:rsid w:val="001A596E"/>
    <w:rsid w:val="001B5EA0"/>
    <w:rsid w:val="001C255E"/>
    <w:rsid w:val="001D1A5E"/>
    <w:rsid w:val="001D74AB"/>
    <w:rsid w:val="001D7C59"/>
    <w:rsid w:val="001E5AFA"/>
    <w:rsid w:val="001F6FD4"/>
    <w:rsid w:val="002144B4"/>
    <w:rsid w:val="002311A0"/>
    <w:rsid w:val="002348F9"/>
    <w:rsid w:val="002513DB"/>
    <w:rsid w:val="00255906"/>
    <w:rsid w:val="00284955"/>
    <w:rsid w:val="00296BC9"/>
    <w:rsid w:val="002A5C81"/>
    <w:rsid w:val="002B4EB2"/>
    <w:rsid w:val="0030014B"/>
    <w:rsid w:val="00310178"/>
    <w:rsid w:val="00331477"/>
    <w:rsid w:val="003615AB"/>
    <w:rsid w:val="00365714"/>
    <w:rsid w:val="0036774F"/>
    <w:rsid w:val="003724F9"/>
    <w:rsid w:val="00387A70"/>
    <w:rsid w:val="003973E4"/>
    <w:rsid w:val="003A5235"/>
    <w:rsid w:val="003B405E"/>
    <w:rsid w:val="003C0F84"/>
    <w:rsid w:val="003C588F"/>
    <w:rsid w:val="003D2C50"/>
    <w:rsid w:val="003D6C79"/>
    <w:rsid w:val="003E552F"/>
    <w:rsid w:val="004073B6"/>
    <w:rsid w:val="00411C18"/>
    <w:rsid w:val="0049618E"/>
    <w:rsid w:val="004B6931"/>
    <w:rsid w:val="004C4C1F"/>
    <w:rsid w:val="004C682F"/>
    <w:rsid w:val="004E0207"/>
    <w:rsid w:val="004E2EB9"/>
    <w:rsid w:val="00506858"/>
    <w:rsid w:val="005156D7"/>
    <w:rsid w:val="00526240"/>
    <w:rsid w:val="00530838"/>
    <w:rsid w:val="00536822"/>
    <w:rsid w:val="00561D77"/>
    <w:rsid w:val="00565B13"/>
    <w:rsid w:val="00566098"/>
    <w:rsid w:val="005A4562"/>
    <w:rsid w:val="005A47C0"/>
    <w:rsid w:val="005C191F"/>
    <w:rsid w:val="005C653B"/>
    <w:rsid w:val="005D116F"/>
    <w:rsid w:val="005D50E6"/>
    <w:rsid w:val="005F0C0A"/>
    <w:rsid w:val="005F0F83"/>
    <w:rsid w:val="00611F4D"/>
    <w:rsid w:val="00613822"/>
    <w:rsid w:val="00680C9A"/>
    <w:rsid w:val="00687B12"/>
    <w:rsid w:val="006A074D"/>
    <w:rsid w:val="006C0299"/>
    <w:rsid w:val="006D363E"/>
    <w:rsid w:val="007128D4"/>
    <w:rsid w:val="00714F0B"/>
    <w:rsid w:val="0072052C"/>
    <w:rsid w:val="0072578B"/>
    <w:rsid w:val="00752E8C"/>
    <w:rsid w:val="00764E24"/>
    <w:rsid w:val="00771BFE"/>
    <w:rsid w:val="00771FEF"/>
    <w:rsid w:val="00780423"/>
    <w:rsid w:val="0078063B"/>
    <w:rsid w:val="00797438"/>
    <w:rsid w:val="007D67F5"/>
    <w:rsid w:val="007F52B0"/>
    <w:rsid w:val="00805F28"/>
    <w:rsid w:val="0081646E"/>
    <w:rsid w:val="00823E0E"/>
    <w:rsid w:val="00824D7F"/>
    <w:rsid w:val="00826926"/>
    <w:rsid w:val="008452DA"/>
    <w:rsid w:val="00847110"/>
    <w:rsid w:val="008473A7"/>
    <w:rsid w:val="00855489"/>
    <w:rsid w:val="00872D8A"/>
    <w:rsid w:val="00872FAE"/>
    <w:rsid w:val="00883118"/>
    <w:rsid w:val="0089191E"/>
    <w:rsid w:val="00892D2F"/>
    <w:rsid w:val="008A504A"/>
    <w:rsid w:val="008D1F6A"/>
    <w:rsid w:val="008D4FF0"/>
    <w:rsid w:val="008E40CF"/>
    <w:rsid w:val="008F20C6"/>
    <w:rsid w:val="008F4E25"/>
    <w:rsid w:val="009034B0"/>
    <w:rsid w:val="00950B53"/>
    <w:rsid w:val="00952932"/>
    <w:rsid w:val="0096261B"/>
    <w:rsid w:val="00981001"/>
    <w:rsid w:val="00991582"/>
    <w:rsid w:val="009F5116"/>
    <w:rsid w:val="00A0251F"/>
    <w:rsid w:val="00A075AF"/>
    <w:rsid w:val="00A11E84"/>
    <w:rsid w:val="00A66614"/>
    <w:rsid w:val="00A75372"/>
    <w:rsid w:val="00AD09CA"/>
    <w:rsid w:val="00B12E93"/>
    <w:rsid w:val="00B17DC1"/>
    <w:rsid w:val="00B23B76"/>
    <w:rsid w:val="00B244E5"/>
    <w:rsid w:val="00B411D7"/>
    <w:rsid w:val="00B51C14"/>
    <w:rsid w:val="00B52A6E"/>
    <w:rsid w:val="00B703D0"/>
    <w:rsid w:val="00B70908"/>
    <w:rsid w:val="00B81A04"/>
    <w:rsid w:val="00B966E9"/>
    <w:rsid w:val="00BB29D5"/>
    <w:rsid w:val="00BC0E64"/>
    <w:rsid w:val="00BF6228"/>
    <w:rsid w:val="00C011E5"/>
    <w:rsid w:val="00C0126B"/>
    <w:rsid w:val="00C1543F"/>
    <w:rsid w:val="00C50D91"/>
    <w:rsid w:val="00C57EB3"/>
    <w:rsid w:val="00C71B8D"/>
    <w:rsid w:val="00C92213"/>
    <w:rsid w:val="00C949E8"/>
    <w:rsid w:val="00CC2499"/>
    <w:rsid w:val="00CC51EA"/>
    <w:rsid w:val="00D07DBC"/>
    <w:rsid w:val="00D300D2"/>
    <w:rsid w:val="00D40EF2"/>
    <w:rsid w:val="00D7022F"/>
    <w:rsid w:val="00D86A09"/>
    <w:rsid w:val="00D86A95"/>
    <w:rsid w:val="00D90103"/>
    <w:rsid w:val="00D9777D"/>
    <w:rsid w:val="00DA7D05"/>
    <w:rsid w:val="00DB127F"/>
    <w:rsid w:val="00DB2CBD"/>
    <w:rsid w:val="00DB6F4C"/>
    <w:rsid w:val="00DD3D92"/>
    <w:rsid w:val="00DD45C6"/>
    <w:rsid w:val="00DE3E9C"/>
    <w:rsid w:val="00DE6212"/>
    <w:rsid w:val="00DF3D1F"/>
    <w:rsid w:val="00E01696"/>
    <w:rsid w:val="00E1720F"/>
    <w:rsid w:val="00E37BC7"/>
    <w:rsid w:val="00E42E37"/>
    <w:rsid w:val="00E432A9"/>
    <w:rsid w:val="00E5477A"/>
    <w:rsid w:val="00E6495A"/>
    <w:rsid w:val="00E70723"/>
    <w:rsid w:val="00E707E4"/>
    <w:rsid w:val="00EB468A"/>
    <w:rsid w:val="00EB5C4F"/>
    <w:rsid w:val="00EC2286"/>
    <w:rsid w:val="00EC67CC"/>
    <w:rsid w:val="00ED0E64"/>
    <w:rsid w:val="00ED3A17"/>
    <w:rsid w:val="00EE7400"/>
    <w:rsid w:val="00EE76CE"/>
    <w:rsid w:val="00F24CEB"/>
    <w:rsid w:val="00F2696B"/>
    <w:rsid w:val="00F31EF4"/>
    <w:rsid w:val="00F47FB2"/>
    <w:rsid w:val="00F50F24"/>
    <w:rsid w:val="00F541B9"/>
    <w:rsid w:val="00F64E6B"/>
    <w:rsid w:val="00F83030"/>
    <w:rsid w:val="00F87BA6"/>
    <w:rsid w:val="00FB3767"/>
    <w:rsid w:val="00FB6EB6"/>
    <w:rsid w:val="00FC3F34"/>
    <w:rsid w:val="00FE3DF5"/>
    <w:rsid w:val="00FE6415"/>
    <w:rsid w:val="00FF684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efaultImageDpi w14:val="300"/>
  <w15:docId w15:val="{728A9A38-1368-48EF-8267-4BE0857222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CA Normal"/>
    <w:qFormat/>
    <w:rsid w:val="001E5AFA"/>
    <w:pPr>
      <w:spacing w:line="259" w:lineRule="auto"/>
    </w:pPr>
    <w:rPr>
      <w:rFonts w:ascii="Arial" w:hAnsi="Arial" w:cs="Arial"/>
      <w:color w:val="595959" w:themeColor="text1" w:themeTint="A6"/>
      <w:lang w:val="en-GB"/>
    </w:rPr>
  </w:style>
  <w:style w:type="paragraph" w:styleId="Heading1">
    <w:name w:val="heading 1"/>
    <w:aliases w:val="CA Page Title"/>
    <w:basedOn w:val="Normal"/>
    <w:next w:val="Normal"/>
    <w:link w:val="Heading1Char"/>
    <w:uiPriority w:val="9"/>
    <w:qFormat/>
    <w:rsid w:val="00E6495A"/>
    <w:pPr>
      <w:keepNext/>
      <w:keepLines/>
      <w:spacing w:before="480"/>
      <w:outlineLvl w:val="0"/>
    </w:pPr>
    <w:rPr>
      <w:rFonts w:ascii="Gotham-Book" w:eastAsiaTheme="majorEastAsia" w:hAnsi="Gotham-Book" w:cstheme="majorBidi"/>
      <w:bCs/>
      <w:caps/>
      <w:color w:val="00404F"/>
      <w:sz w:val="40"/>
      <w:szCs w:val="40"/>
    </w:rPr>
  </w:style>
  <w:style w:type="paragraph" w:styleId="Heading2">
    <w:name w:val="heading 2"/>
    <w:aliases w:val="CA Headline"/>
    <w:basedOn w:val="Heading1"/>
    <w:next w:val="Normal"/>
    <w:link w:val="Heading2Char"/>
    <w:uiPriority w:val="9"/>
    <w:unhideWhenUsed/>
    <w:qFormat/>
    <w:rsid w:val="00D40EF2"/>
    <w:pPr>
      <w:outlineLvl w:val="1"/>
    </w:pPr>
    <w:rPr>
      <w:rFonts w:ascii="Gotham Book" w:hAnsi="Gotham Book"/>
      <w:color w:val="8CB8C6"/>
      <w:sz w:val="32"/>
      <w:szCs w:val="28"/>
    </w:rPr>
  </w:style>
  <w:style w:type="paragraph" w:styleId="Heading3">
    <w:name w:val="heading 3"/>
    <w:aliases w:val="CA Sub Heading"/>
    <w:basedOn w:val="Normal"/>
    <w:next w:val="Normal"/>
    <w:link w:val="Heading3Char"/>
    <w:uiPriority w:val="9"/>
    <w:unhideWhenUsed/>
    <w:qFormat/>
    <w:rsid w:val="007F52B0"/>
    <w:pPr>
      <w:keepNext/>
      <w:keepLines/>
      <w:spacing w:before="40"/>
      <w:outlineLvl w:val="2"/>
    </w:pPr>
    <w:rPr>
      <w:rFonts w:eastAsiaTheme="majorEastAsia" w:cstheme="majorBidi"/>
      <w:b/>
      <w:color w:val="51545D"/>
    </w:rPr>
  </w:style>
  <w:style w:type="paragraph" w:styleId="Heading4">
    <w:name w:val="heading 4"/>
    <w:basedOn w:val="Normal"/>
    <w:next w:val="Normal"/>
    <w:link w:val="Heading4Char"/>
    <w:uiPriority w:val="9"/>
    <w:semiHidden/>
    <w:unhideWhenUsed/>
    <w:rsid w:val="005D116F"/>
    <w:pPr>
      <w:keepNext/>
      <w:keepLines/>
      <w:spacing w:before="200"/>
      <w:outlineLvl w:val="3"/>
    </w:pPr>
    <w:rPr>
      <w:rFonts w:asciiTheme="majorHAnsi" w:eastAsiaTheme="majorEastAsia" w:hAnsiTheme="majorHAnsi" w:cstheme="majorBidi"/>
      <w:b/>
      <w:bCs/>
      <w:i/>
      <w:iCs/>
      <w:color w:val="4F81BD" w:themeColor="accent1"/>
    </w:rPr>
  </w:style>
  <w:style w:type="paragraph" w:styleId="Heading6">
    <w:name w:val="heading 6"/>
    <w:basedOn w:val="Normal"/>
    <w:next w:val="Normal"/>
    <w:link w:val="Heading6Char"/>
    <w:uiPriority w:val="9"/>
    <w:unhideWhenUsed/>
    <w:qFormat/>
    <w:rsid w:val="007F52B0"/>
    <w:pPr>
      <w:keepNext/>
      <w:keepLines/>
      <w:spacing w:before="40"/>
      <w:outlineLvl w:val="5"/>
    </w:pPr>
    <w:rPr>
      <w:rFonts w:asciiTheme="majorHAnsi" w:eastAsiaTheme="majorEastAsia" w:hAnsiTheme="majorHAnsi" w:cstheme="majorBidi"/>
      <w:color w:val="243F60" w:themeColor="accent1" w:themeShade="7F"/>
      <w:kern w:val="2"/>
      <w:sz w:val="22"/>
      <w:szCs w:val="22"/>
      <w:lang w:val="en-US"/>
      <w14:ligatures w14:val="standard"/>
    </w:rPr>
  </w:style>
  <w:style w:type="paragraph" w:styleId="Heading7">
    <w:name w:val="heading 7"/>
    <w:basedOn w:val="Normal"/>
    <w:next w:val="Normal"/>
    <w:link w:val="Heading7Char"/>
    <w:uiPriority w:val="9"/>
    <w:unhideWhenUsed/>
    <w:qFormat/>
    <w:rsid w:val="003C588F"/>
    <w:pPr>
      <w:keepNext/>
      <w:keepLines/>
      <w:spacing w:before="40"/>
      <w:outlineLvl w:val="6"/>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50481"/>
    <w:pPr>
      <w:tabs>
        <w:tab w:val="center" w:pos="4320"/>
        <w:tab w:val="right" w:pos="8640"/>
      </w:tabs>
    </w:pPr>
  </w:style>
  <w:style w:type="character" w:customStyle="1" w:styleId="HeaderChar">
    <w:name w:val="Header Char"/>
    <w:basedOn w:val="DefaultParagraphFont"/>
    <w:link w:val="Header"/>
    <w:uiPriority w:val="99"/>
    <w:rsid w:val="00150481"/>
  </w:style>
  <w:style w:type="paragraph" w:styleId="Footer">
    <w:name w:val="footer"/>
    <w:basedOn w:val="Normal"/>
    <w:link w:val="FooterChar"/>
    <w:uiPriority w:val="99"/>
    <w:unhideWhenUsed/>
    <w:rsid w:val="00150481"/>
    <w:pPr>
      <w:tabs>
        <w:tab w:val="center" w:pos="4320"/>
        <w:tab w:val="right" w:pos="8640"/>
      </w:tabs>
    </w:pPr>
  </w:style>
  <w:style w:type="character" w:customStyle="1" w:styleId="FooterChar">
    <w:name w:val="Footer Char"/>
    <w:basedOn w:val="DefaultParagraphFont"/>
    <w:link w:val="Footer"/>
    <w:uiPriority w:val="99"/>
    <w:rsid w:val="00150481"/>
  </w:style>
  <w:style w:type="paragraph" w:styleId="BalloonText">
    <w:name w:val="Balloon Text"/>
    <w:basedOn w:val="Normal"/>
    <w:link w:val="BalloonTextChar"/>
    <w:uiPriority w:val="99"/>
    <w:semiHidden/>
    <w:unhideWhenUsed/>
    <w:rsid w:val="00150481"/>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150481"/>
    <w:rPr>
      <w:rFonts w:ascii="Lucida Grande" w:hAnsi="Lucida Grande" w:cs="Lucida Grande"/>
      <w:sz w:val="18"/>
      <w:szCs w:val="18"/>
    </w:rPr>
  </w:style>
  <w:style w:type="character" w:customStyle="1" w:styleId="Heading2Char">
    <w:name w:val="Heading 2 Char"/>
    <w:aliases w:val="CA Headline Char"/>
    <w:basedOn w:val="DefaultParagraphFont"/>
    <w:link w:val="Heading2"/>
    <w:uiPriority w:val="9"/>
    <w:rsid w:val="00D40EF2"/>
    <w:rPr>
      <w:rFonts w:ascii="Gotham Book" w:eastAsiaTheme="majorEastAsia" w:hAnsi="Gotham Book" w:cstheme="majorBidi"/>
      <w:bCs/>
      <w:caps/>
      <w:color w:val="8CB8C6"/>
      <w:sz w:val="32"/>
      <w:szCs w:val="28"/>
      <w:lang w:val="en-GB"/>
    </w:rPr>
  </w:style>
  <w:style w:type="paragraph" w:styleId="NoSpacing">
    <w:name w:val="No Spacing"/>
    <w:link w:val="NoSpacingChar"/>
    <w:uiPriority w:val="1"/>
    <w:rsid w:val="00150481"/>
  </w:style>
  <w:style w:type="character" w:customStyle="1" w:styleId="Heading1Char">
    <w:name w:val="Heading 1 Char"/>
    <w:aliases w:val="CA Page Title Char"/>
    <w:basedOn w:val="DefaultParagraphFont"/>
    <w:link w:val="Heading1"/>
    <w:uiPriority w:val="9"/>
    <w:rsid w:val="00E6495A"/>
    <w:rPr>
      <w:rFonts w:ascii="Gotham-Book" w:eastAsiaTheme="majorEastAsia" w:hAnsi="Gotham-Book" w:cstheme="majorBidi"/>
      <w:bCs/>
      <w:caps/>
      <w:color w:val="00404F"/>
      <w:sz w:val="40"/>
      <w:szCs w:val="40"/>
      <w:lang w:val="en-GB"/>
    </w:rPr>
  </w:style>
  <w:style w:type="character" w:customStyle="1" w:styleId="Style9Char">
    <w:name w:val="Style9 Char"/>
    <w:basedOn w:val="DefaultParagraphFont"/>
    <w:link w:val="Style9"/>
    <w:locked/>
    <w:rsid w:val="005D116F"/>
    <w:rPr>
      <w:rFonts w:ascii="Arial" w:eastAsia="Times New Roman" w:hAnsi="Arial" w:cs="Arial"/>
      <w:b/>
      <w:caps/>
      <w:color w:val="0000FF"/>
    </w:rPr>
  </w:style>
  <w:style w:type="paragraph" w:customStyle="1" w:styleId="Style9">
    <w:name w:val="Style9"/>
    <w:basedOn w:val="Heading4"/>
    <w:link w:val="Style9Char"/>
    <w:rsid w:val="005D116F"/>
    <w:pPr>
      <w:keepLines w:val="0"/>
      <w:numPr>
        <w:ilvl w:val="1"/>
        <w:numId w:val="1"/>
      </w:numPr>
      <w:overflowPunct w:val="0"/>
      <w:autoSpaceDE w:val="0"/>
      <w:autoSpaceDN w:val="0"/>
      <w:adjustRightInd w:val="0"/>
      <w:spacing w:before="300" w:after="200" w:line="240" w:lineRule="auto"/>
      <w:jc w:val="both"/>
    </w:pPr>
    <w:rPr>
      <w:rFonts w:ascii="Arial" w:eastAsia="Times New Roman" w:hAnsi="Arial" w:cs="Arial"/>
      <w:bCs w:val="0"/>
      <w:i w:val="0"/>
      <w:iCs w:val="0"/>
      <w:caps/>
      <w:color w:val="0000FF"/>
      <w:lang w:val="en-US"/>
    </w:rPr>
  </w:style>
  <w:style w:type="character" w:customStyle="1" w:styleId="Heading4Char">
    <w:name w:val="Heading 4 Char"/>
    <w:basedOn w:val="DefaultParagraphFont"/>
    <w:link w:val="Heading4"/>
    <w:uiPriority w:val="9"/>
    <w:semiHidden/>
    <w:rsid w:val="005D116F"/>
    <w:rPr>
      <w:rFonts w:asciiTheme="majorHAnsi" w:eastAsiaTheme="majorEastAsia" w:hAnsiTheme="majorHAnsi" w:cstheme="majorBidi"/>
      <w:b/>
      <w:bCs/>
      <w:i/>
      <w:iCs/>
      <w:color w:val="4F81BD" w:themeColor="accent1"/>
      <w:lang w:val="en-GB"/>
    </w:rPr>
  </w:style>
  <w:style w:type="paragraph" w:styleId="Title">
    <w:name w:val="Title"/>
    <w:basedOn w:val="Normal"/>
    <w:next w:val="Normal"/>
    <w:link w:val="TitleChar"/>
    <w:uiPriority w:val="10"/>
    <w:qFormat/>
    <w:rsid w:val="005D116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5D116F"/>
    <w:rPr>
      <w:rFonts w:asciiTheme="majorHAnsi" w:eastAsiaTheme="majorEastAsia" w:hAnsiTheme="majorHAnsi" w:cstheme="majorBidi"/>
      <w:color w:val="17365D" w:themeColor="text2" w:themeShade="BF"/>
      <w:spacing w:val="5"/>
      <w:kern w:val="28"/>
      <w:sz w:val="52"/>
      <w:szCs w:val="52"/>
      <w:lang w:val="en-GB"/>
    </w:rPr>
  </w:style>
  <w:style w:type="paragraph" w:styleId="ListParagraph">
    <w:name w:val="List Paragraph"/>
    <w:basedOn w:val="Normal"/>
    <w:uiPriority w:val="34"/>
    <w:qFormat/>
    <w:rsid w:val="00197205"/>
    <w:pPr>
      <w:ind w:left="720"/>
      <w:contextualSpacing/>
    </w:pPr>
  </w:style>
  <w:style w:type="table" w:styleId="TableGrid">
    <w:name w:val="Table Grid"/>
    <w:basedOn w:val="TableNormal"/>
    <w:uiPriority w:val="59"/>
    <w:rsid w:val="0019720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List-Accent1">
    <w:name w:val="Light List Accent 1"/>
    <w:basedOn w:val="TableNormal"/>
    <w:uiPriority w:val="61"/>
    <w:rsid w:val="00197205"/>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Style6Char">
    <w:name w:val="Style6 Char"/>
    <w:basedOn w:val="DefaultParagraphFont"/>
    <w:link w:val="Style6"/>
    <w:locked/>
    <w:rsid w:val="00197205"/>
    <w:rPr>
      <w:rFonts w:ascii="Arial" w:eastAsia="Times New Roman" w:hAnsi="Arial" w:cs="Arial"/>
      <w:b/>
      <w:caps/>
      <w:color w:val="800000"/>
      <w:sz w:val="28"/>
      <w:szCs w:val="20"/>
      <w:lang w:eastAsia="en-IN"/>
    </w:rPr>
  </w:style>
  <w:style w:type="paragraph" w:customStyle="1" w:styleId="Style6">
    <w:name w:val="Style6"/>
    <w:basedOn w:val="Heading4"/>
    <w:link w:val="Style6Char"/>
    <w:rsid w:val="00197205"/>
    <w:pPr>
      <w:keepLines w:val="0"/>
      <w:overflowPunct w:val="0"/>
      <w:autoSpaceDE w:val="0"/>
      <w:autoSpaceDN w:val="0"/>
      <w:adjustRightInd w:val="0"/>
      <w:spacing w:before="360" w:after="240" w:line="240" w:lineRule="auto"/>
      <w:jc w:val="both"/>
    </w:pPr>
    <w:rPr>
      <w:rFonts w:ascii="Arial" w:eastAsia="Times New Roman" w:hAnsi="Arial" w:cs="Arial"/>
      <w:bCs w:val="0"/>
      <w:i w:val="0"/>
      <w:iCs w:val="0"/>
      <w:caps/>
      <w:color w:val="800000"/>
      <w:sz w:val="28"/>
      <w:szCs w:val="20"/>
      <w:lang w:val="en-US" w:eastAsia="en-IN"/>
    </w:rPr>
  </w:style>
  <w:style w:type="table" w:customStyle="1" w:styleId="MediumShading1-Accent11">
    <w:name w:val="Medium Shading 1 - Accent 11"/>
    <w:basedOn w:val="TableNormal"/>
    <w:uiPriority w:val="63"/>
    <w:rsid w:val="00197205"/>
    <w:rPr>
      <w:rFonts w:ascii="Times New Roman" w:eastAsia="Times New Roman" w:hAnsi="Times New Roman" w:cs="Times New Roman"/>
      <w:sz w:val="20"/>
      <w:szCs w:val="20"/>
      <w:lang w:val="en-IN" w:eastAsia="en-IN"/>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Lines="0" w:before="0" w:beforeAutospacing="0" w:afterLines="0" w:after="0" w:afterAutospacing="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Lines="0" w:before="0" w:beforeAutospacing="0" w:afterLines="0" w:after="0" w:afterAutospacing="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character" w:customStyle="1" w:styleId="Heading3Char">
    <w:name w:val="Heading 3 Char"/>
    <w:aliases w:val="CA Sub Heading Char"/>
    <w:basedOn w:val="DefaultParagraphFont"/>
    <w:link w:val="Heading3"/>
    <w:uiPriority w:val="9"/>
    <w:rsid w:val="007F52B0"/>
    <w:rPr>
      <w:rFonts w:ascii="Arial" w:eastAsiaTheme="majorEastAsia" w:hAnsi="Arial" w:cstheme="majorBidi"/>
      <w:b/>
      <w:color w:val="51545D"/>
      <w:lang w:val="en-GB"/>
    </w:rPr>
  </w:style>
  <w:style w:type="character" w:styleId="Hyperlink">
    <w:name w:val="Hyperlink"/>
    <w:basedOn w:val="DefaultParagraphFont"/>
    <w:uiPriority w:val="99"/>
    <w:unhideWhenUsed/>
    <w:rsid w:val="009034B0"/>
    <w:rPr>
      <w:color w:val="518EAA"/>
      <w:u w:val="single"/>
    </w:rPr>
  </w:style>
  <w:style w:type="character" w:styleId="FollowedHyperlink">
    <w:name w:val="FollowedHyperlink"/>
    <w:basedOn w:val="DefaultParagraphFont"/>
    <w:uiPriority w:val="99"/>
    <w:semiHidden/>
    <w:unhideWhenUsed/>
    <w:rsid w:val="009034B0"/>
    <w:rPr>
      <w:color w:val="C9DD03"/>
      <w:u w:val="single"/>
    </w:rPr>
  </w:style>
  <w:style w:type="paragraph" w:styleId="BlockText">
    <w:name w:val="Block Text"/>
    <w:basedOn w:val="Normal"/>
    <w:unhideWhenUsed/>
    <w:rsid w:val="000433F4"/>
    <w:pPr>
      <w:overflowPunct w:val="0"/>
      <w:autoSpaceDE w:val="0"/>
      <w:autoSpaceDN w:val="0"/>
      <w:adjustRightInd w:val="0"/>
      <w:spacing w:after="120" w:line="240" w:lineRule="auto"/>
      <w:ind w:left="1440" w:right="1440" w:hanging="360"/>
      <w:jc w:val="both"/>
    </w:pPr>
    <w:rPr>
      <w:rFonts w:eastAsia="Times New Roman" w:cs="Times New Roman"/>
      <w:color w:val="auto"/>
      <w:sz w:val="22"/>
      <w:szCs w:val="20"/>
      <w:lang w:val="en-US"/>
    </w:rPr>
  </w:style>
  <w:style w:type="character" w:customStyle="1" w:styleId="NoSpacingChar">
    <w:name w:val="No Spacing Char"/>
    <w:basedOn w:val="DefaultParagraphFont"/>
    <w:link w:val="NoSpacing"/>
    <w:uiPriority w:val="1"/>
    <w:rsid w:val="008452DA"/>
  </w:style>
  <w:style w:type="character" w:styleId="IntenseEmphasis">
    <w:name w:val="Intense Emphasis"/>
    <w:basedOn w:val="DefaultParagraphFont"/>
    <w:uiPriority w:val="21"/>
    <w:qFormat/>
    <w:rsid w:val="00771FEF"/>
    <w:rPr>
      <w:i/>
      <w:iCs/>
      <w:color w:val="4F81BD" w:themeColor="accent1"/>
    </w:rPr>
  </w:style>
  <w:style w:type="character" w:customStyle="1" w:styleId="Heading6Char">
    <w:name w:val="Heading 6 Char"/>
    <w:basedOn w:val="DefaultParagraphFont"/>
    <w:link w:val="Heading6"/>
    <w:uiPriority w:val="9"/>
    <w:rsid w:val="007F52B0"/>
    <w:rPr>
      <w:rFonts w:asciiTheme="majorHAnsi" w:eastAsiaTheme="majorEastAsia" w:hAnsiTheme="majorHAnsi" w:cstheme="majorBidi"/>
      <w:color w:val="243F60" w:themeColor="accent1" w:themeShade="7F"/>
      <w:kern w:val="2"/>
      <w:sz w:val="22"/>
      <w:szCs w:val="22"/>
      <w14:ligatures w14:val="standard"/>
    </w:rPr>
  </w:style>
  <w:style w:type="character" w:customStyle="1" w:styleId="Heading7Char">
    <w:name w:val="Heading 7 Char"/>
    <w:basedOn w:val="DefaultParagraphFont"/>
    <w:link w:val="Heading7"/>
    <w:uiPriority w:val="9"/>
    <w:rsid w:val="003C588F"/>
    <w:rPr>
      <w:rFonts w:asciiTheme="majorHAnsi" w:eastAsiaTheme="majorEastAsia" w:hAnsiTheme="majorHAnsi" w:cstheme="majorBidi"/>
      <w:i/>
      <w:iCs/>
      <w:color w:val="243F60" w:themeColor="accent1" w:themeShade="7F"/>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34347429">
      <w:bodyDiv w:val="1"/>
      <w:marLeft w:val="0"/>
      <w:marRight w:val="0"/>
      <w:marTop w:val="0"/>
      <w:marBottom w:val="0"/>
      <w:divBdr>
        <w:top w:val="none" w:sz="0" w:space="0" w:color="auto"/>
        <w:left w:val="none" w:sz="0" w:space="0" w:color="auto"/>
        <w:bottom w:val="none" w:sz="0" w:space="0" w:color="auto"/>
        <w:right w:val="none" w:sz="0" w:space="0" w:color="auto"/>
      </w:divBdr>
    </w:div>
    <w:div w:id="2036154358">
      <w:bodyDiv w:val="1"/>
      <w:marLeft w:val="0"/>
      <w:marRight w:val="0"/>
      <w:marTop w:val="0"/>
      <w:marBottom w:val="0"/>
      <w:divBdr>
        <w:top w:val="none" w:sz="0" w:space="0" w:color="auto"/>
        <w:left w:val="none" w:sz="0" w:space="0" w:color="auto"/>
        <w:bottom w:val="none" w:sz="0" w:space="0" w:color="auto"/>
        <w:right w:val="none" w:sz="0" w:space="0" w:color="auto"/>
      </w:divBdr>
      <w:divsChild>
        <w:div w:id="2036734443">
          <w:marLeft w:val="547"/>
          <w:marRight w:val="0"/>
          <w:marTop w:val="0"/>
          <w:marBottom w:val="0"/>
          <w:divBdr>
            <w:top w:val="none" w:sz="0" w:space="0" w:color="auto"/>
            <w:left w:val="none" w:sz="0" w:space="0" w:color="auto"/>
            <w:bottom w:val="none" w:sz="0" w:space="0" w:color="auto"/>
            <w:right w:val="none" w:sz="0" w:space="0" w:color="auto"/>
          </w:divBdr>
        </w:div>
        <w:div w:id="851339578">
          <w:marLeft w:val="547"/>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diagramData" Target="diagrams/data1.xml"/><Relationship Id="rId13" Type="http://schemas.openxmlformats.org/officeDocument/2006/relationships/header" Target="header1.xm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microsoft.com/office/2007/relationships/diagramDrawing" Target="diagrams/drawing1.xm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Colors" Target="diagrams/colors1.xml"/><Relationship Id="rId5" Type="http://schemas.openxmlformats.org/officeDocument/2006/relationships/webSettings" Target="webSettings.xml"/><Relationship Id="rId15" Type="http://schemas.openxmlformats.org/officeDocument/2006/relationships/header" Target="header2.xml"/><Relationship Id="rId10" Type="http://schemas.openxmlformats.org/officeDocument/2006/relationships/diagramQuickStyle" Target="diagrams/quickStyle1.xml"/><Relationship Id="rId4" Type="http://schemas.openxmlformats.org/officeDocument/2006/relationships/settings" Target="settings.xml"/><Relationship Id="rId9" Type="http://schemas.openxmlformats.org/officeDocument/2006/relationships/diagramLayout" Target="diagrams/layout1.xml"/><Relationship Id="rId14" Type="http://schemas.openxmlformats.org/officeDocument/2006/relationships/footer" Target="footer1.xml"/></Relationships>
</file>

<file path=word/_rels/header1.xml.rels><?xml version="1.0" encoding="UTF-8" standalone="yes"?>
<Relationships xmlns="http://schemas.openxmlformats.org/package/2006/relationships"><Relationship Id="rId2" Type="http://schemas.openxmlformats.org/officeDocument/2006/relationships/image" Target="media/image2.emf"/><Relationship Id="rId1" Type="http://schemas.openxmlformats.org/officeDocument/2006/relationships/image" Target="media/image1.emf"/></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_rels/settings.xml.rels><?xml version="1.0" encoding="UTF-8" standalone="yes"?>
<Relationships xmlns="http://schemas.openxmlformats.org/package/2006/relationships"><Relationship Id="rId1" Type="http://schemas.openxmlformats.org/officeDocument/2006/relationships/attachedTemplate" Target="file:///F:\Users\nschulte\Desktop\CA_Official_Styled_Template.dotx"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4568FA7-AD4A-422D-895C-22CF03F465AF}" type="doc">
      <dgm:prSet loTypeId="urn:microsoft.com/office/officeart/2005/8/layout/arrow2" loCatId="process" qsTypeId="urn:microsoft.com/office/officeart/2005/8/quickstyle/3d1" qsCatId="3D" csTypeId="urn:microsoft.com/office/officeart/2005/8/colors/accent1_2" csCatId="accent1" phldr="1"/>
      <dgm:spPr/>
    </dgm:pt>
    <dgm:pt modelId="{903564CD-50CB-4829-86D1-BC22543382A8}">
      <dgm:prSet phldrT="[Text]" custT="1"/>
      <dgm:spPr/>
      <dgm:t>
        <a:bodyPr/>
        <a:lstStyle/>
        <a:p>
          <a:r>
            <a:rPr lang="en-US" sz="1800" b="0"/>
            <a:t>1. Design Boot Camp (1 Day)</a:t>
          </a:r>
        </a:p>
        <a:p>
          <a:r>
            <a:rPr lang="en-US" sz="1800"/>
            <a:t>Done</a:t>
          </a:r>
          <a:endParaRPr lang="en-US" sz="1800" strike="noStrike"/>
        </a:p>
      </dgm:t>
    </dgm:pt>
    <dgm:pt modelId="{964E7D7C-73FE-4DF1-8724-6F6D816B20C1}" type="parTrans" cxnId="{3D47F0F9-CD54-4AF6-A98F-99D6F42E85B2}">
      <dgm:prSet/>
      <dgm:spPr/>
      <dgm:t>
        <a:bodyPr/>
        <a:lstStyle/>
        <a:p>
          <a:endParaRPr lang="en-US"/>
        </a:p>
      </dgm:t>
    </dgm:pt>
    <dgm:pt modelId="{66293893-6CC9-4477-A789-6C0C5268729F}" type="sibTrans" cxnId="{3D47F0F9-CD54-4AF6-A98F-99D6F42E85B2}">
      <dgm:prSet/>
      <dgm:spPr/>
      <dgm:t>
        <a:bodyPr/>
        <a:lstStyle/>
        <a:p>
          <a:endParaRPr lang="en-US"/>
        </a:p>
      </dgm:t>
    </dgm:pt>
    <dgm:pt modelId="{9D08BB0B-E252-4B30-97AD-9A7D67843FB9}">
      <dgm:prSet phldrT="[Text]" custT="1"/>
      <dgm:spPr/>
      <dgm:t>
        <a:bodyPr/>
        <a:lstStyle/>
        <a:p>
          <a:r>
            <a:rPr lang="en-US" sz="1800" b="0"/>
            <a:t>2. Full Design</a:t>
          </a:r>
        </a:p>
        <a:p>
          <a:r>
            <a:rPr lang="en-US" sz="1800" b="0"/>
            <a:t>Done</a:t>
          </a:r>
        </a:p>
      </dgm:t>
    </dgm:pt>
    <dgm:pt modelId="{A5135D61-8F69-4534-B12F-0BC312C69825}" type="parTrans" cxnId="{DE70BEDA-C345-4FEE-A4C6-CD72A2D483D9}">
      <dgm:prSet/>
      <dgm:spPr/>
      <dgm:t>
        <a:bodyPr/>
        <a:lstStyle/>
        <a:p>
          <a:endParaRPr lang="en-US"/>
        </a:p>
      </dgm:t>
    </dgm:pt>
    <dgm:pt modelId="{FFA2C276-FABC-4A01-9FC9-9A32696C8890}" type="sibTrans" cxnId="{DE70BEDA-C345-4FEE-A4C6-CD72A2D483D9}">
      <dgm:prSet/>
      <dgm:spPr/>
      <dgm:t>
        <a:bodyPr/>
        <a:lstStyle/>
        <a:p>
          <a:endParaRPr lang="en-US"/>
        </a:p>
      </dgm:t>
    </dgm:pt>
    <dgm:pt modelId="{EF2CEB7F-460C-421D-823F-C291A0D342C9}">
      <dgm:prSet phldrT="[Text]" custT="1"/>
      <dgm:spPr/>
      <dgm:t>
        <a:bodyPr/>
        <a:lstStyle/>
        <a:p>
          <a:r>
            <a:rPr lang="en-US" sz="1900" b="1"/>
            <a:t>3. Development</a:t>
          </a:r>
        </a:p>
        <a:p>
          <a:r>
            <a:rPr lang="en-US" sz="1900" b="1"/>
            <a:t>$ Proposed</a:t>
          </a:r>
        </a:p>
      </dgm:t>
    </dgm:pt>
    <dgm:pt modelId="{8E2D0469-6C0E-4636-B36F-A6B81D6F7A2D}" type="parTrans" cxnId="{BACAF740-96E8-4FCC-ACFD-38CBAC03A637}">
      <dgm:prSet/>
      <dgm:spPr/>
      <dgm:t>
        <a:bodyPr/>
        <a:lstStyle/>
        <a:p>
          <a:endParaRPr lang="en-US"/>
        </a:p>
      </dgm:t>
    </dgm:pt>
    <dgm:pt modelId="{98F2A3E7-43F5-4596-9263-B574789C921A}" type="sibTrans" cxnId="{BACAF740-96E8-4FCC-ACFD-38CBAC03A637}">
      <dgm:prSet/>
      <dgm:spPr/>
      <dgm:t>
        <a:bodyPr/>
        <a:lstStyle/>
        <a:p>
          <a:endParaRPr lang="en-US"/>
        </a:p>
      </dgm:t>
    </dgm:pt>
    <dgm:pt modelId="{EFFBCF17-6CCC-4922-8C1F-7CCBF7823937}" type="pres">
      <dgm:prSet presAssocID="{E4568FA7-AD4A-422D-895C-22CF03F465AF}" presName="arrowDiagram" presStyleCnt="0">
        <dgm:presLayoutVars>
          <dgm:chMax val="5"/>
          <dgm:dir/>
          <dgm:resizeHandles val="exact"/>
        </dgm:presLayoutVars>
      </dgm:prSet>
      <dgm:spPr/>
    </dgm:pt>
    <dgm:pt modelId="{265FA495-2360-4928-99E5-12DFC1B8BCF8}" type="pres">
      <dgm:prSet presAssocID="{E4568FA7-AD4A-422D-895C-22CF03F465AF}" presName="arrow" presStyleLbl="bgShp" presStyleIdx="0" presStyleCnt="1"/>
      <dgm:spPr>
        <a:effectLst>
          <a:outerShdw blurRad="50800" dist="38100" dir="2700000" algn="tl" rotWithShape="0">
            <a:prstClr val="black">
              <a:alpha val="40000"/>
            </a:prstClr>
          </a:outerShdw>
        </a:effectLst>
      </dgm:spPr>
      <dgm:t>
        <a:bodyPr/>
        <a:lstStyle/>
        <a:p>
          <a:endParaRPr lang="en-US"/>
        </a:p>
      </dgm:t>
    </dgm:pt>
    <dgm:pt modelId="{5CA1126B-927F-4BC8-8C2A-A43E90EDBC63}" type="pres">
      <dgm:prSet presAssocID="{E4568FA7-AD4A-422D-895C-22CF03F465AF}" presName="arrowDiagram3" presStyleCnt="0"/>
      <dgm:spPr/>
    </dgm:pt>
    <dgm:pt modelId="{577DDBA0-01FA-4D17-85B8-A6090E2D8A99}" type="pres">
      <dgm:prSet presAssocID="{903564CD-50CB-4829-86D1-BC22543382A8}" presName="bullet3a" presStyleLbl="node1" presStyleIdx="0" presStyleCnt="3"/>
      <dgm:spPr/>
    </dgm:pt>
    <dgm:pt modelId="{BDA2035E-3162-4DE7-9652-521864E0D31A}" type="pres">
      <dgm:prSet presAssocID="{903564CD-50CB-4829-86D1-BC22543382A8}" presName="textBox3a" presStyleLbl="revTx" presStyleIdx="0" presStyleCnt="3" custScaleX="252397" custLinFactNeighborX="83188">
        <dgm:presLayoutVars>
          <dgm:bulletEnabled val="1"/>
        </dgm:presLayoutVars>
      </dgm:prSet>
      <dgm:spPr/>
      <dgm:t>
        <a:bodyPr/>
        <a:lstStyle/>
        <a:p>
          <a:endParaRPr lang="en-US"/>
        </a:p>
      </dgm:t>
    </dgm:pt>
    <dgm:pt modelId="{48E6749C-6E42-40FD-829B-6903FDBDC9DD}" type="pres">
      <dgm:prSet presAssocID="{9D08BB0B-E252-4B30-97AD-9A7D67843FB9}" presName="bullet3b" presStyleLbl="node1" presStyleIdx="1" presStyleCnt="3"/>
      <dgm:spPr>
        <a:gradFill rotWithShape="0">
          <a:gsLst>
            <a:gs pos="0">
              <a:srgbClr val="03D4A8"/>
            </a:gs>
            <a:gs pos="25000">
              <a:srgbClr val="21D6E0"/>
            </a:gs>
            <a:gs pos="75000">
              <a:srgbClr val="0087E6"/>
            </a:gs>
            <a:gs pos="100000">
              <a:srgbClr val="005CBF"/>
            </a:gs>
          </a:gsLst>
          <a:lin ang="16200000" scaled="0"/>
        </a:gradFill>
      </dgm:spPr>
    </dgm:pt>
    <dgm:pt modelId="{18F06B45-BD05-43FF-A043-30162FDB9DDC}" type="pres">
      <dgm:prSet presAssocID="{9D08BB0B-E252-4B30-97AD-9A7D67843FB9}" presName="textBox3b" presStyleLbl="revTx" presStyleIdx="1" presStyleCnt="3" custScaleX="172628" custScaleY="95503" custLinFactNeighborX="35168">
        <dgm:presLayoutVars>
          <dgm:bulletEnabled val="1"/>
        </dgm:presLayoutVars>
      </dgm:prSet>
      <dgm:spPr/>
      <dgm:t>
        <a:bodyPr/>
        <a:lstStyle/>
        <a:p>
          <a:endParaRPr lang="en-US"/>
        </a:p>
      </dgm:t>
    </dgm:pt>
    <dgm:pt modelId="{FDDCA011-8AF7-4803-85DB-E94D8EB1F4D1}" type="pres">
      <dgm:prSet presAssocID="{EF2CEB7F-460C-421D-823F-C291A0D342C9}" presName="bullet3c" presStyleLbl="node1" presStyleIdx="2" presStyleCnt="3"/>
      <dgm:spPr>
        <a:gradFill rotWithShape="0">
          <a:gsLst>
            <a:gs pos="0">
              <a:srgbClr val="00B050"/>
            </a:gs>
            <a:gs pos="59000">
              <a:srgbClr val="21D6E0"/>
            </a:gs>
            <a:gs pos="87000">
              <a:srgbClr val="0087E6"/>
            </a:gs>
            <a:gs pos="100000">
              <a:srgbClr val="005CBF"/>
            </a:gs>
          </a:gsLst>
          <a:lin ang="16200000" scaled="0"/>
        </a:gradFill>
      </dgm:spPr>
    </dgm:pt>
    <dgm:pt modelId="{6F21DCA4-2C55-48D3-864C-914F8038F64F}" type="pres">
      <dgm:prSet presAssocID="{EF2CEB7F-460C-421D-823F-C291A0D342C9}" presName="textBox3c" presStyleLbl="revTx" presStyleIdx="2" presStyleCnt="3" custScaleX="150585" custLinFactNeighborX="21146">
        <dgm:presLayoutVars>
          <dgm:bulletEnabled val="1"/>
        </dgm:presLayoutVars>
      </dgm:prSet>
      <dgm:spPr/>
      <dgm:t>
        <a:bodyPr/>
        <a:lstStyle/>
        <a:p>
          <a:endParaRPr lang="en-US"/>
        </a:p>
      </dgm:t>
    </dgm:pt>
  </dgm:ptLst>
  <dgm:cxnLst>
    <dgm:cxn modelId="{BACAF740-96E8-4FCC-ACFD-38CBAC03A637}" srcId="{E4568FA7-AD4A-422D-895C-22CF03F465AF}" destId="{EF2CEB7F-460C-421D-823F-C291A0D342C9}" srcOrd="2" destOrd="0" parTransId="{8E2D0469-6C0E-4636-B36F-A6B81D6F7A2D}" sibTransId="{98F2A3E7-43F5-4596-9263-B574789C921A}"/>
    <dgm:cxn modelId="{1548C4B6-8C4A-4FF7-9AFF-874FAA305B42}" type="presOf" srcId="{903564CD-50CB-4829-86D1-BC22543382A8}" destId="{BDA2035E-3162-4DE7-9652-521864E0D31A}" srcOrd="0" destOrd="0" presId="urn:microsoft.com/office/officeart/2005/8/layout/arrow2"/>
    <dgm:cxn modelId="{DE70BEDA-C345-4FEE-A4C6-CD72A2D483D9}" srcId="{E4568FA7-AD4A-422D-895C-22CF03F465AF}" destId="{9D08BB0B-E252-4B30-97AD-9A7D67843FB9}" srcOrd="1" destOrd="0" parTransId="{A5135D61-8F69-4534-B12F-0BC312C69825}" sibTransId="{FFA2C276-FABC-4A01-9FC9-9A32696C8890}"/>
    <dgm:cxn modelId="{EB578C83-EF0B-4F53-BBB7-A489B9482AA1}" type="presOf" srcId="{E4568FA7-AD4A-422D-895C-22CF03F465AF}" destId="{EFFBCF17-6CCC-4922-8C1F-7CCBF7823937}" srcOrd="0" destOrd="0" presId="urn:microsoft.com/office/officeart/2005/8/layout/arrow2"/>
    <dgm:cxn modelId="{3D47F0F9-CD54-4AF6-A98F-99D6F42E85B2}" srcId="{E4568FA7-AD4A-422D-895C-22CF03F465AF}" destId="{903564CD-50CB-4829-86D1-BC22543382A8}" srcOrd="0" destOrd="0" parTransId="{964E7D7C-73FE-4DF1-8724-6F6D816B20C1}" sibTransId="{66293893-6CC9-4477-A789-6C0C5268729F}"/>
    <dgm:cxn modelId="{78252714-E445-443F-B78E-F0E324E38B51}" type="presOf" srcId="{EF2CEB7F-460C-421D-823F-C291A0D342C9}" destId="{6F21DCA4-2C55-48D3-864C-914F8038F64F}" srcOrd="0" destOrd="0" presId="urn:microsoft.com/office/officeart/2005/8/layout/arrow2"/>
    <dgm:cxn modelId="{73660443-3E25-4ABF-9158-C3446357D050}" type="presOf" srcId="{9D08BB0B-E252-4B30-97AD-9A7D67843FB9}" destId="{18F06B45-BD05-43FF-A043-30162FDB9DDC}" srcOrd="0" destOrd="0" presId="urn:microsoft.com/office/officeart/2005/8/layout/arrow2"/>
    <dgm:cxn modelId="{440F5FA1-DD4B-4FF1-BEDF-BA6349E55EB3}" type="presParOf" srcId="{EFFBCF17-6CCC-4922-8C1F-7CCBF7823937}" destId="{265FA495-2360-4928-99E5-12DFC1B8BCF8}" srcOrd="0" destOrd="0" presId="urn:microsoft.com/office/officeart/2005/8/layout/arrow2"/>
    <dgm:cxn modelId="{408CF13C-B338-4119-9CB5-29A4259EE53B}" type="presParOf" srcId="{EFFBCF17-6CCC-4922-8C1F-7CCBF7823937}" destId="{5CA1126B-927F-4BC8-8C2A-A43E90EDBC63}" srcOrd="1" destOrd="0" presId="urn:microsoft.com/office/officeart/2005/8/layout/arrow2"/>
    <dgm:cxn modelId="{E17AA785-B5FC-4417-AFD1-9BF0F2DD7003}" type="presParOf" srcId="{5CA1126B-927F-4BC8-8C2A-A43E90EDBC63}" destId="{577DDBA0-01FA-4D17-85B8-A6090E2D8A99}" srcOrd="0" destOrd="0" presId="urn:microsoft.com/office/officeart/2005/8/layout/arrow2"/>
    <dgm:cxn modelId="{68D8341D-5376-475A-A3AB-00B5EEDE6206}" type="presParOf" srcId="{5CA1126B-927F-4BC8-8C2A-A43E90EDBC63}" destId="{BDA2035E-3162-4DE7-9652-521864E0D31A}" srcOrd="1" destOrd="0" presId="urn:microsoft.com/office/officeart/2005/8/layout/arrow2"/>
    <dgm:cxn modelId="{B55B9261-D446-4E52-8F15-C5D3DBD35A0E}" type="presParOf" srcId="{5CA1126B-927F-4BC8-8C2A-A43E90EDBC63}" destId="{48E6749C-6E42-40FD-829B-6903FDBDC9DD}" srcOrd="2" destOrd="0" presId="urn:microsoft.com/office/officeart/2005/8/layout/arrow2"/>
    <dgm:cxn modelId="{134960C5-0B7D-49FA-B4FB-03B552E095E5}" type="presParOf" srcId="{5CA1126B-927F-4BC8-8C2A-A43E90EDBC63}" destId="{18F06B45-BD05-43FF-A043-30162FDB9DDC}" srcOrd="3" destOrd="0" presId="urn:microsoft.com/office/officeart/2005/8/layout/arrow2"/>
    <dgm:cxn modelId="{FBCF1626-5684-4F02-8295-8F837FCCB24C}" type="presParOf" srcId="{5CA1126B-927F-4BC8-8C2A-A43E90EDBC63}" destId="{FDDCA011-8AF7-4803-85DB-E94D8EB1F4D1}" srcOrd="4" destOrd="0" presId="urn:microsoft.com/office/officeart/2005/8/layout/arrow2"/>
    <dgm:cxn modelId="{6BDA0B53-A4D4-46ED-8F06-821776492E48}" type="presParOf" srcId="{5CA1126B-927F-4BC8-8C2A-A43E90EDBC63}" destId="{6F21DCA4-2C55-48D3-864C-914F8038F64F}" srcOrd="5" destOrd="0" presId="urn:microsoft.com/office/officeart/2005/8/layout/arrow2"/>
  </dgm:cxnLst>
  <dgm:bg/>
  <dgm:whole/>
  <dgm:extLst>
    <a:ext uri="http://schemas.microsoft.com/office/drawing/2008/diagram">
      <dsp:dataModelExt xmlns:dsp="http://schemas.microsoft.com/office/drawing/2008/diagram" relId="rId1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65FA495-2360-4928-99E5-12DFC1B8BCF8}">
      <dsp:nvSpPr>
        <dsp:cNvPr id="0" name=""/>
        <dsp:cNvSpPr/>
      </dsp:nvSpPr>
      <dsp:spPr>
        <a:xfrm>
          <a:off x="310562" y="0"/>
          <a:ext cx="5530088" cy="3456305"/>
        </a:xfrm>
        <a:prstGeom prst="swooshArrow">
          <a:avLst>
            <a:gd name="adj1" fmla="val 25000"/>
            <a:gd name="adj2" fmla="val 25000"/>
          </a:avLst>
        </a:prstGeom>
        <a:gradFill rotWithShape="0">
          <a:gsLst>
            <a:gs pos="0">
              <a:schemeClr val="accent1">
                <a:tint val="40000"/>
                <a:hueOff val="0"/>
                <a:satOff val="0"/>
                <a:lumOff val="0"/>
                <a:alphaOff val="0"/>
                <a:tint val="100000"/>
                <a:shade val="100000"/>
                <a:satMod val="130000"/>
              </a:schemeClr>
            </a:gs>
            <a:gs pos="100000">
              <a:schemeClr val="accent1">
                <a:tint val="40000"/>
                <a:hueOff val="0"/>
                <a:satOff val="0"/>
                <a:lumOff val="0"/>
                <a:alphaOff val="0"/>
                <a:tint val="50000"/>
                <a:shade val="100000"/>
                <a:satMod val="350000"/>
              </a:schemeClr>
            </a:gs>
          </a:gsLst>
          <a:lin ang="16200000" scaled="0"/>
        </a:gradFill>
        <a:ln>
          <a:noFill/>
        </a:ln>
        <a:effectLst>
          <a:outerShdw blurRad="50800" dist="38100" dir="2700000" algn="tl" rotWithShape="0">
            <a:prstClr val="black">
              <a:alpha val="40000"/>
            </a:prstClr>
          </a:outerShdw>
        </a:effectLst>
        <a:scene3d>
          <a:camera prst="orthographicFront"/>
          <a:lightRig rig="flat" dir="t"/>
        </a:scene3d>
        <a:sp3d z="-190500" extrusionH="12700" prstMaterial="plastic">
          <a:bevelT w="50800" h="50800"/>
        </a:sp3d>
      </dsp:spPr>
      <dsp:style>
        <a:lnRef idx="0">
          <a:scrgbClr r="0" g="0" b="0"/>
        </a:lnRef>
        <a:fillRef idx="3">
          <a:scrgbClr r="0" g="0" b="0"/>
        </a:fillRef>
        <a:effectRef idx="0">
          <a:scrgbClr r="0" g="0" b="0"/>
        </a:effectRef>
        <a:fontRef idx="minor"/>
      </dsp:style>
    </dsp:sp>
    <dsp:sp modelId="{577DDBA0-01FA-4D17-85B8-A6090E2D8A99}">
      <dsp:nvSpPr>
        <dsp:cNvPr id="0" name=""/>
        <dsp:cNvSpPr/>
      </dsp:nvSpPr>
      <dsp:spPr>
        <a:xfrm>
          <a:off x="1012883" y="2385541"/>
          <a:ext cx="143782" cy="143782"/>
        </a:xfrm>
        <a:prstGeom prst="ellipse">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sp>
    <dsp:sp modelId="{BDA2035E-3162-4DE7-9652-521864E0D31A}">
      <dsp:nvSpPr>
        <dsp:cNvPr id="0" name=""/>
        <dsp:cNvSpPr/>
      </dsp:nvSpPr>
      <dsp:spPr>
        <a:xfrm>
          <a:off x="1174835" y="2457432"/>
          <a:ext cx="3252161" cy="99887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76187" tIns="0" rIns="0" bIns="0" numCol="1" spcCol="1270" anchor="t" anchorCtr="0">
          <a:noAutofit/>
        </a:bodyPr>
        <a:lstStyle/>
        <a:p>
          <a:pPr lvl="0" algn="l" defTabSz="800100">
            <a:lnSpc>
              <a:spcPct val="90000"/>
            </a:lnSpc>
            <a:spcBef>
              <a:spcPct val="0"/>
            </a:spcBef>
            <a:spcAft>
              <a:spcPct val="35000"/>
            </a:spcAft>
          </a:pPr>
          <a:r>
            <a:rPr lang="en-US" sz="1800" b="0" kern="1200"/>
            <a:t>1. Design Boot Camp (1 Day)</a:t>
          </a:r>
        </a:p>
        <a:p>
          <a:pPr lvl="0" algn="l" defTabSz="800100">
            <a:lnSpc>
              <a:spcPct val="90000"/>
            </a:lnSpc>
            <a:spcBef>
              <a:spcPct val="0"/>
            </a:spcBef>
            <a:spcAft>
              <a:spcPct val="35000"/>
            </a:spcAft>
          </a:pPr>
          <a:r>
            <a:rPr lang="en-US" sz="1800" kern="1200"/>
            <a:t>Done</a:t>
          </a:r>
          <a:endParaRPr lang="en-US" sz="1800" strike="noStrike" kern="1200"/>
        </a:p>
      </dsp:txBody>
      <dsp:txXfrm>
        <a:off x="1174835" y="2457432"/>
        <a:ext cx="3252161" cy="998872"/>
      </dsp:txXfrm>
    </dsp:sp>
    <dsp:sp modelId="{48E6749C-6E42-40FD-829B-6903FDBDC9DD}">
      <dsp:nvSpPr>
        <dsp:cNvPr id="0" name=""/>
        <dsp:cNvSpPr/>
      </dsp:nvSpPr>
      <dsp:spPr>
        <a:xfrm>
          <a:off x="2282039" y="1446118"/>
          <a:ext cx="259914" cy="259914"/>
        </a:xfrm>
        <a:prstGeom prst="ellipse">
          <a:avLst/>
        </a:prstGeom>
        <a:gradFill rotWithShape="0">
          <a:gsLst>
            <a:gs pos="0">
              <a:srgbClr val="03D4A8"/>
            </a:gs>
            <a:gs pos="25000">
              <a:srgbClr val="21D6E0"/>
            </a:gs>
            <a:gs pos="75000">
              <a:srgbClr val="0087E6"/>
            </a:gs>
            <a:gs pos="100000">
              <a:srgbClr val="005CBF"/>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sp>
    <dsp:sp modelId="{18F06B45-BD05-43FF-A043-30162FDB9DDC}">
      <dsp:nvSpPr>
        <dsp:cNvPr id="0" name=""/>
        <dsp:cNvSpPr/>
      </dsp:nvSpPr>
      <dsp:spPr>
        <a:xfrm>
          <a:off x="2396786" y="1618352"/>
          <a:ext cx="2291155" cy="179567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37723" tIns="0" rIns="0" bIns="0" numCol="1" spcCol="1270" anchor="t" anchorCtr="0">
          <a:noAutofit/>
        </a:bodyPr>
        <a:lstStyle/>
        <a:p>
          <a:pPr lvl="0" algn="l" defTabSz="800100">
            <a:lnSpc>
              <a:spcPct val="90000"/>
            </a:lnSpc>
            <a:spcBef>
              <a:spcPct val="0"/>
            </a:spcBef>
            <a:spcAft>
              <a:spcPct val="35000"/>
            </a:spcAft>
          </a:pPr>
          <a:r>
            <a:rPr lang="en-US" sz="1800" b="0" kern="1200"/>
            <a:t>2. Full Design</a:t>
          </a:r>
        </a:p>
        <a:p>
          <a:pPr lvl="0" algn="l" defTabSz="800100">
            <a:lnSpc>
              <a:spcPct val="90000"/>
            </a:lnSpc>
            <a:spcBef>
              <a:spcPct val="0"/>
            </a:spcBef>
            <a:spcAft>
              <a:spcPct val="35000"/>
            </a:spcAft>
          </a:pPr>
          <a:r>
            <a:rPr lang="en-US" sz="1800" b="0" kern="1200"/>
            <a:t>Done</a:t>
          </a:r>
        </a:p>
      </dsp:txBody>
      <dsp:txXfrm>
        <a:off x="2396786" y="1618352"/>
        <a:ext cx="2291155" cy="1795675"/>
      </dsp:txXfrm>
    </dsp:sp>
    <dsp:sp modelId="{FDDCA011-8AF7-4803-85DB-E94D8EB1F4D1}">
      <dsp:nvSpPr>
        <dsp:cNvPr id="0" name=""/>
        <dsp:cNvSpPr/>
      </dsp:nvSpPr>
      <dsp:spPr>
        <a:xfrm>
          <a:off x="3808343" y="874445"/>
          <a:ext cx="359455" cy="359455"/>
        </a:xfrm>
        <a:prstGeom prst="ellipse">
          <a:avLst/>
        </a:prstGeom>
        <a:gradFill rotWithShape="0">
          <a:gsLst>
            <a:gs pos="0">
              <a:srgbClr val="00B050"/>
            </a:gs>
            <a:gs pos="59000">
              <a:srgbClr val="21D6E0"/>
            </a:gs>
            <a:gs pos="87000">
              <a:srgbClr val="0087E6"/>
            </a:gs>
            <a:gs pos="100000">
              <a:srgbClr val="005CBF"/>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sp>
    <dsp:sp modelId="{6F21DCA4-2C55-48D3-864C-914F8038F64F}">
      <dsp:nvSpPr>
        <dsp:cNvPr id="0" name=""/>
        <dsp:cNvSpPr/>
      </dsp:nvSpPr>
      <dsp:spPr>
        <a:xfrm>
          <a:off x="3933037" y="1054173"/>
          <a:ext cx="1998595" cy="2402131"/>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90468" tIns="0" rIns="0" bIns="0" numCol="1" spcCol="1270" anchor="t" anchorCtr="0">
          <a:noAutofit/>
        </a:bodyPr>
        <a:lstStyle/>
        <a:p>
          <a:pPr lvl="0" algn="l" defTabSz="844550">
            <a:lnSpc>
              <a:spcPct val="90000"/>
            </a:lnSpc>
            <a:spcBef>
              <a:spcPct val="0"/>
            </a:spcBef>
            <a:spcAft>
              <a:spcPct val="35000"/>
            </a:spcAft>
          </a:pPr>
          <a:r>
            <a:rPr lang="en-US" sz="1900" b="1" kern="1200"/>
            <a:t>3. Development</a:t>
          </a:r>
        </a:p>
        <a:p>
          <a:pPr lvl="0" algn="l" defTabSz="844550">
            <a:lnSpc>
              <a:spcPct val="90000"/>
            </a:lnSpc>
            <a:spcBef>
              <a:spcPct val="0"/>
            </a:spcBef>
            <a:spcAft>
              <a:spcPct val="35000"/>
            </a:spcAft>
          </a:pPr>
          <a:r>
            <a:rPr lang="en-US" sz="1900" b="1" kern="1200"/>
            <a:t>$ Proposed</a:t>
          </a:r>
        </a:p>
      </dsp:txBody>
      <dsp:txXfrm>
        <a:off x="3933037" y="1054173"/>
        <a:ext cx="1998595" cy="2402131"/>
      </dsp:txXfrm>
    </dsp:sp>
  </dsp:spTree>
</dsp:drawing>
</file>

<file path=word/diagrams/layout1.xml><?xml version="1.0" encoding="utf-8"?>
<dgm:layoutDef xmlns:dgm="http://schemas.openxmlformats.org/drawingml/2006/diagram" xmlns:a="http://schemas.openxmlformats.org/drawingml/2006/main" uniqueId="urn:microsoft.com/office/officeart/2005/8/layout/arrow2">
  <dgm:title val=""/>
  <dgm:desc val=""/>
  <dgm:catLst>
    <dgm:cat type="process" pri="2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arrowDiagram">
    <dgm:varLst>
      <dgm:chMax val="5"/>
      <dgm:dir/>
      <dgm:resizeHandles val="exact"/>
    </dgm:varLst>
    <dgm:alg type="composite">
      <dgm:param type="ar" val="1.6"/>
    </dgm:alg>
    <dgm:shape xmlns:r="http://schemas.openxmlformats.org/officeDocument/2006/relationships" r:blip="">
      <dgm:adjLst/>
    </dgm:shape>
    <dgm:presOf/>
    <dgm:constrLst>
      <dgm:constr type="l" for="ch" forName="arrow"/>
      <dgm:constr type="t" for="ch" forName="arrow"/>
      <dgm:constr type="w" for="ch" forName="arrow" refType="w"/>
      <dgm:constr type="h" for="ch" forName="arrow" refType="h"/>
      <dgm:constr type="ctrX" for="ch" forName="arrowDiagram1" refType="w" fact="0.5"/>
      <dgm:constr type="ctrY" for="ch" forName="arrowDiagram1" refType="h" fact="0.5"/>
      <dgm:constr type="w" for="ch" forName="arrowDiagram1" refType="w"/>
      <dgm:constr type="h" for="ch" forName="arrowDiagram1" refType="h"/>
      <dgm:constr type="ctrX" for="ch" forName="arrowDiagram2" refType="w" fact="0.5"/>
      <dgm:constr type="ctrY" for="ch" forName="arrowDiagram2" refType="h" fact="0.5"/>
      <dgm:constr type="w" for="ch" forName="arrowDiagram2" refType="w"/>
      <dgm:constr type="h" for="ch" forName="arrowDiagram2" refType="h"/>
      <dgm:constr type="ctrX" for="ch" forName="arrowDiagram3" refType="w" fact="0.5"/>
      <dgm:constr type="ctrY" for="ch" forName="arrowDiagram3" refType="h" fact="0.5"/>
      <dgm:constr type="w" for="ch" forName="arrowDiagram3" refType="w"/>
      <dgm:constr type="h" for="ch" forName="arrowDiagram3" refType="h"/>
      <dgm:constr type="ctrX" for="ch" forName="arrowDiagram4" refType="w" fact="0.5"/>
      <dgm:constr type="ctrY" for="ch" forName="arrowDiagram4" refType="h" fact="0.5"/>
      <dgm:constr type="w" for="ch" forName="arrowDiagram4" refType="w"/>
      <dgm:constr type="h" for="ch" forName="arrowDiagram4" refType="h"/>
      <dgm:constr type="ctrX" for="ch" forName="arrowDiagram5" refType="w" fact="0.5"/>
      <dgm:constr type="ctrY" for="ch" forName="arrowDiagram5" refType="h" fact="0.5"/>
      <dgm:constr type="w" for="ch" forName="arrowDiagram5" refType="w"/>
      <dgm:constr type="h" for="ch" forName="arrowDiagram5" refType="h"/>
    </dgm:constrLst>
    <dgm:ruleLst/>
    <dgm:choose name="Name0">
      <dgm:if name="Name1" axis="ch" ptType="node" func="cnt" op="gte" val="1">
        <dgm:layoutNode name="arrow" styleLbl="bgShp">
          <dgm:alg type="sp"/>
          <dgm:shape xmlns:r="http://schemas.openxmlformats.org/officeDocument/2006/relationships" type="swooshArrow" r:blip="">
            <dgm:adjLst>
              <dgm:adj idx="2" val="0.25"/>
            </dgm:adjLst>
          </dgm:shape>
          <dgm:presOf/>
          <dgm:constrLst/>
          <dgm:ruleLst/>
        </dgm:layoutNode>
        <dgm:choose name="Name2">
          <dgm:if name="Name3" axis="ch" ptType="node" func="cnt" op="lt" val="1"/>
          <dgm:if name="Name4" axis="ch" ptType="node" func="cnt" op="equ" val="1">
            <dgm:layoutNode name="arrowDiagram1">
              <dgm:varLst>
                <dgm:bulletEnabled val="1"/>
              </dgm:varLst>
              <dgm:alg type="composite">
                <dgm:param type="vertAlign" val="none"/>
                <dgm:param type="horzAlign" val="none"/>
              </dgm:alg>
              <dgm:shape xmlns:r="http://schemas.openxmlformats.org/officeDocument/2006/relationships" r:blip="">
                <dgm:adjLst/>
              </dgm:shape>
              <dgm:presOf/>
              <dgm:constrLst>
                <dgm:constr type="ctrX" for="ch" forName="bullet1" refType="w" fact="0.8"/>
                <dgm:constr type="ctrY" for="ch" forName="bullet1" refType="h" fact="0.262"/>
                <dgm:constr type="w" for="ch" forName="bullet1" refType="w" fact="0.074"/>
                <dgm:constr type="h" for="ch" forName="bullet1" refType="w" refFor="ch" refForName="bullet1"/>
                <dgm:constr type="r" for="ch" forName="textBox1" refType="ctrX" refFor="ch" refForName="bullet1"/>
                <dgm:constr type="t" for="ch" forName="textBox1" refType="ctrY" refFor="ch" refForName="bullet1"/>
                <dgm:constr type="w" for="ch" forName="textBox1" refType="w" fact="0.4"/>
                <dgm:constr type="h" for="ch" forName="textBox1" refType="h" fact="0.738"/>
                <dgm:constr type="userA" refType="h" refFor="ch" refForName="bullet1" fact="0.53"/>
                <dgm:constr type="rMarg" for="ch" forName="textBox1" refType="userA" fact="2.834"/>
                <dgm:constr type="primFontSz" for="ch" ptType="node" op="equ" val="65"/>
              </dgm:constrLst>
              <dgm:ruleLst/>
              <dgm:forEach name="Name5" axis="ch" ptType="node" cnt="1">
                <dgm:layoutNode name="bullet1" styleLbl="node1">
                  <dgm:alg type="sp"/>
                  <dgm:shape xmlns:r="http://schemas.openxmlformats.org/officeDocument/2006/relationships" type="ellipse" r:blip="">
                    <dgm:adjLst/>
                  </dgm:shape>
                  <dgm:presOf/>
                  <dgm:constrLst/>
                  <dgm:ruleLst/>
                </dgm:layoutNode>
                <dgm:layoutNode name="textBox1" styleLbl="revTx">
                  <dgm:varLst>
                    <dgm:bulletEnabled val="1"/>
                  </dgm:varLst>
                  <dgm:alg type="tx">
                    <dgm:param type="txAnchorVert" val="t"/>
                    <dgm:param type="parTxLTRAlign" val="r"/>
                    <dgm:param type="parTxRTLAlign" val="r"/>
                  </dgm:alg>
                  <dgm:shape xmlns:r="http://schemas.openxmlformats.org/officeDocument/2006/relationships" type="round2DiagRect" r:blip="">
                    <dgm:adjLst/>
                  </dgm:shape>
                  <dgm:presOf axis="desOrSelf" ptType="node"/>
                  <dgm:constrLst>
                    <dgm:constr type="lMarg"/>
                    <dgm:constr type="tMarg"/>
                    <dgm:constr type="bMarg"/>
                  </dgm:constrLst>
                  <dgm:ruleLst>
                    <dgm:rule type="primFontSz" val="5" fact="NaN" max="NaN"/>
                  </dgm:ruleLst>
                </dgm:layoutNode>
              </dgm:forEach>
            </dgm:layoutNode>
          </dgm:if>
          <dgm:if name="Name6" axis="ch" ptType="node" func="cnt" op="equ" val="2">
            <dgm:layoutNode name="arrowDiagram2">
              <dgm:alg type="composite">
                <dgm:param type="vertAlign" val="none"/>
                <dgm:param type="horzAlign" val="none"/>
              </dgm:alg>
              <dgm:shape xmlns:r="http://schemas.openxmlformats.org/officeDocument/2006/relationships" r:blip="">
                <dgm:adjLst/>
              </dgm:shape>
              <dgm:presOf/>
              <dgm:choose name="Name7">
                <dgm:if name="Name8" func="var" arg="dir" op="equ" val="norm">
                  <dgm:constrLst>
                    <dgm:constr type="ctrX" for="ch" forName="bullet2a" refType="w" fact="0.25"/>
                    <dgm:constr type="ctrY" for="ch" forName="bullet2a" refType="h" fact="0.573"/>
                    <dgm:constr type="w" for="ch" forName="bullet2a" refType="w" fact="0.035"/>
                    <dgm:constr type="h" for="ch" forName="bullet2a" refType="w" refFor="ch" refForName="bullet2a"/>
                    <dgm:constr type="l" for="ch" forName="textBox2a" refType="ctrX" refFor="ch" refForName="bullet2a"/>
                    <dgm:constr type="t" for="ch" forName="textBox2a" refType="ctrY" refFor="ch" refForName="bullet2a"/>
                    <dgm:constr type="w" for="ch" forName="textBox2a" refType="w" fact="0.325"/>
                    <dgm:constr type="h" for="ch" forName="textBox2a" refType="h" fact="0.427"/>
                    <dgm:constr type="userA" refType="h" refFor="ch" refForName="bullet2a" fact="0.53"/>
                    <dgm:constr type="lMarg" for="ch" forName="textBox2a" refType="userA" fact="2.834"/>
                    <dgm:constr type="ctrX" for="ch" forName="bullet2b" refType="w" fact="0.585"/>
                    <dgm:constr type="ctrY" for="ch" forName="bullet2b" refType="h" fact="0.338"/>
                    <dgm:constr type="w" for="ch" forName="bullet2b" refType="w" fact="0.06"/>
                    <dgm:constr type="h" for="ch" forName="bullet2b" refType="w" refFor="ch" refForName="bullet2b"/>
                    <dgm:constr type="l" for="ch" forName="textBox2b" refType="ctrX" refFor="ch" refForName="bullet2b"/>
                    <dgm:constr type="t" for="ch" forName="textBox2b" refType="ctrY" refFor="ch" refForName="bullet2b"/>
                    <dgm:constr type="w" for="ch" forName="textBox2b" refType="w" fact="0.325"/>
                    <dgm:constr type="h" for="ch" forName="textBox2b" refType="h" fact="0.662"/>
                    <dgm:constr type="userB" refType="h" refFor="ch" refForName="bullet2b" fact="0.53"/>
                    <dgm:constr type="lMarg" for="ch" forName="textBox2b" refType="userB" fact="2.834"/>
                    <dgm:constr type="primFontSz" for="ch" ptType="node" op="equ" val="65"/>
                  </dgm:constrLst>
                </dgm:if>
                <dgm:else name="Name9">
                  <dgm:constrLst>
                    <dgm:constr type="ctrX" for="ch" forName="bullet2a" refType="w" fact="0.25"/>
                    <dgm:constr type="ctrY" for="ch" forName="bullet2a" refType="h" fact="0.573"/>
                    <dgm:constr type="w" for="ch" forName="bullet2a" refType="w" fact="0.035"/>
                    <dgm:constr type="h" for="ch" forName="bullet2a" refType="w" refFor="ch" refForName="bullet2a"/>
                    <dgm:constr type="r" for="ch" forName="textBox2a" refType="ctrX" refFor="ch" refForName="bullet2a"/>
                    <dgm:constr type="b" for="ch" forName="textBox2a" refType="ctrY" refFor="ch" refForName="bullet2a"/>
                    <dgm:constr type="w" for="ch" forName="textBox2a" refType="w" fact="0.25"/>
                    <dgm:constr type="h" for="ch" forName="textBox2a" refType="h" fact="0.573"/>
                    <dgm:constr type="userA" refType="h" refFor="ch" refForName="bullet2a" fact="0.53"/>
                    <dgm:constr type="rMarg" for="ch" forName="textBox2a" refType="userA" fact="2.834"/>
                    <dgm:constr type="ctrX" for="ch" forName="bullet2b" refType="w" fact="0.585"/>
                    <dgm:constr type="ctrY" for="ch" forName="bullet2b" refType="h" fact="0.338"/>
                    <dgm:constr type="w" for="ch" forName="bullet2b" refType="w" fact="0.06"/>
                    <dgm:constr type="h" for="ch" forName="bullet2b" refType="w" refFor="ch" refForName="bullet2b"/>
                    <dgm:constr type="r" for="ch" forName="textBox2b" refType="ctrX" refFor="ch" refForName="bullet2b"/>
                    <dgm:constr type="b" for="ch" forName="textBox2b" refType="ctrY" refFor="ch" refForName="bullet2b"/>
                    <dgm:constr type="w" for="ch" forName="textBox2b" refType="w" fact="0.28"/>
                    <dgm:constr type="h" for="ch" forName="textBox2b" refType="h" fact="0.338"/>
                    <dgm:constr type="userB" refType="h" refFor="ch" refForName="bullet2b" fact="0.53"/>
                    <dgm:constr type="rMarg" for="ch" forName="textBox2b" refType="userB" fact="2.834"/>
                    <dgm:constr type="primFontSz" for="ch" ptType="node" op="equ" val="65"/>
                  </dgm:constrLst>
                </dgm:else>
              </dgm:choose>
              <dgm:ruleLst/>
              <dgm:forEach name="Name10" axis="ch" ptType="node" cnt="1">
                <dgm:layoutNode name="bullet2a" styleLbl="node1">
                  <dgm:alg type="sp"/>
                  <dgm:shape xmlns:r="http://schemas.openxmlformats.org/officeDocument/2006/relationships" type="ellipse" r:blip="">
                    <dgm:adjLst/>
                  </dgm:shape>
                  <dgm:presOf/>
                  <dgm:constrLst/>
                  <dgm:ruleLst/>
                </dgm:layoutNode>
                <dgm:layoutNode name="textBox2a" styleLbl="revTx">
                  <dgm:varLst>
                    <dgm:bulletEnabled val="1"/>
                  </dgm:varLst>
                  <dgm:choose name="Name11">
                    <dgm:if name="Name12" func="var" arg="dir" op="equ" val="norm">
                      <dgm:choose name="Name13">
                        <dgm:if name="Name14" axis="root des" ptType="all node" func="maxDepth" op="gt" val="1">
                          <dgm:alg type="tx">
                            <dgm:param type="txAnchorVert" val="t"/>
                            <dgm:param type="parTxLTRAlign" val="l"/>
                            <dgm:param type="parTxRTLAlign" val="r"/>
                          </dgm:alg>
                        </dgm:if>
                        <dgm:else name="Name15">
                          <dgm:alg type="tx">
                            <dgm:param type="txAnchorVert" val="t"/>
                            <dgm:param type="parTxLTRAlign" val="l"/>
                            <dgm:param type="parTxRTLAlign" val="l"/>
                          </dgm:alg>
                        </dgm:else>
                      </dgm:choose>
                    </dgm:if>
                    <dgm:else name="Name16">
                      <dgm:choose name="Name17">
                        <dgm:if name="Name18" axis="root des" ptType="all node" func="maxDepth" op="gt" val="1">
                          <dgm:alg type="tx">
                            <dgm:param type="txAnchorVert" val="b"/>
                            <dgm:param type="txAnchorVertCh" val="b"/>
                            <dgm:param type="parTxLTRAlign" val="l"/>
                            <dgm:param type="parTxRTLAlign" val="r"/>
                          </dgm:alg>
                        </dgm:if>
                        <dgm:else name="Name19">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20">
                    <dgm:if name="Name21" func="var" arg="dir" op="equ" val="norm">
                      <dgm:constrLst>
                        <dgm:constr type="rMarg"/>
                        <dgm:constr type="tMarg"/>
                        <dgm:constr type="bMarg"/>
                      </dgm:constrLst>
                    </dgm:if>
                    <dgm:else name="Name22">
                      <dgm:constrLst>
                        <dgm:constr type="lMarg"/>
                        <dgm:constr type="tMarg"/>
                        <dgm:constr type="bMarg"/>
                      </dgm:constrLst>
                    </dgm:else>
                  </dgm:choose>
                  <dgm:ruleLst>
                    <dgm:rule type="primFontSz" val="5" fact="NaN" max="NaN"/>
                  </dgm:ruleLst>
                </dgm:layoutNode>
              </dgm:forEach>
              <dgm:forEach name="Name23" axis="ch" ptType="node" st="2" cnt="1">
                <dgm:layoutNode name="bullet2b" styleLbl="node1">
                  <dgm:alg type="sp"/>
                  <dgm:shape xmlns:r="http://schemas.openxmlformats.org/officeDocument/2006/relationships" type="ellipse" r:blip="">
                    <dgm:adjLst/>
                  </dgm:shape>
                  <dgm:presOf/>
                  <dgm:constrLst/>
                  <dgm:ruleLst/>
                </dgm:layoutNode>
                <dgm:layoutNode name="textBox2b" styleLbl="revTx">
                  <dgm:varLst>
                    <dgm:bulletEnabled val="1"/>
                  </dgm:varLst>
                  <dgm:choose name="Name24">
                    <dgm:if name="Name25" func="var" arg="dir" op="equ" val="norm">
                      <dgm:choose name="Name26">
                        <dgm:if name="Name27" axis="root des" ptType="all node" func="maxDepth" op="gt" val="1">
                          <dgm:alg type="tx">
                            <dgm:param type="txAnchorVert" val="t"/>
                            <dgm:param type="parTxLTRAlign" val="l"/>
                            <dgm:param type="parTxRTLAlign" val="r"/>
                          </dgm:alg>
                        </dgm:if>
                        <dgm:else name="Name28">
                          <dgm:alg type="tx">
                            <dgm:param type="txAnchorVert" val="t"/>
                            <dgm:param type="parTxLTRAlign" val="l"/>
                            <dgm:param type="parTxRTLAlign" val="l"/>
                          </dgm:alg>
                        </dgm:else>
                      </dgm:choose>
                    </dgm:if>
                    <dgm:else name="Name29">
                      <dgm:choose name="Name30">
                        <dgm:if name="Name31" axis="root des" ptType="all node" func="maxDepth" op="gt" val="1">
                          <dgm:alg type="tx">
                            <dgm:param type="txAnchorVert" val="b"/>
                            <dgm:param type="txAnchorVertCh" val="b"/>
                            <dgm:param type="parTxLTRAlign" val="l"/>
                            <dgm:param type="parTxRTLAlign" val="r"/>
                          </dgm:alg>
                        </dgm:if>
                        <dgm:else name="Name32">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33">
                    <dgm:if name="Name34" func="var" arg="dir" op="equ" val="norm">
                      <dgm:constrLst>
                        <dgm:constr type="rMarg"/>
                        <dgm:constr type="tMarg"/>
                        <dgm:constr type="bMarg"/>
                      </dgm:constrLst>
                    </dgm:if>
                    <dgm:else name="Name35">
                      <dgm:constrLst>
                        <dgm:constr type="lMarg"/>
                        <dgm:constr type="tMarg"/>
                        <dgm:constr type="bMarg"/>
                      </dgm:constrLst>
                    </dgm:else>
                  </dgm:choose>
                  <dgm:ruleLst>
                    <dgm:rule type="primFontSz" val="5" fact="NaN" max="NaN"/>
                  </dgm:ruleLst>
                </dgm:layoutNode>
              </dgm:forEach>
            </dgm:layoutNode>
          </dgm:if>
          <dgm:if name="Name36" axis="ch" ptType="node" func="cnt" op="equ" val="3">
            <dgm:layoutNode name="arrowDiagram3">
              <dgm:alg type="composite">
                <dgm:param type="vertAlign" val="none"/>
                <dgm:param type="horzAlign" val="none"/>
              </dgm:alg>
              <dgm:shape xmlns:r="http://schemas.openxmlformats.org/officeDocument/2006/relationships" r:blip="">
                <dgm:adjLst/>
              </dgm:shape>
              <dgm:presOf/>
              <dgm:choose name="Name37">
                <dgm:if name="Name38" func="var" arg="dir" op="equ" val="norm">
                  <dgm:constrLst>
                    <dgm:constr type="ctrX" for="ch" forName="bullet3a" refType="w" fact="0.14"/>
                    <dgm:constr type="ctrY" for="ch" forName="bullet3a" refType="h" fact="0.711"/>
                    <dgm:constr type="w" for="ch" forName="bullet3a" refType="w" fact="0.026"/>
                    <dgm:constr type="h" for="ch" forName="bullet3a" refType="w" refFor="ch" refForName="bullet3a"/>
                    <dgm:constr type="l" for="ch" forName="textBox3a" refType="ctrX" refFor="ch" refForName="bullet3a"/>
                    <dgm:constr type="t" for="ch" forName="textBox3a" refType="ctrY" refFor="ch" refForName="bullet3a"/>
                    <dgm:constr type="w" for="ch" forName="textBox3a" refType="w" fact="0.233"/>
                    <dgm:constr type="h" for="ch" forName="textBox3a" refType="h" fact="0.289"/>
                    <dgm:constr type="userA" refType="h" refFor="ch" refForName="bullet3a" fact="0.53"/>
                    <dgm:constr type="lMarg" for="ch" forName="textBox3a" refType="userA" fact="2.834"/>
                    <dgm:constr type="ctrX" for="ch" forName="bullet3b" refType="w" fact="0.38"/>
                    <dgm:constr type="ctrY" for="ch" forName="bullet3b" refType="h" fact="0.456"/>
                    <dgm:constr type="w" for="ch" forName="bullet3b" refType="w" fact="0.047"/>
                    <dgm:constr type="h" for="ch" forName="bullet3b" refType="w" refFor="ch" refForName="bullet3b"/>
                    <dgm:constr type="l" for="ch" forName="textBox3b" refType="ctrX" refFor="ch" refForName="bullet3b"/>
                    <dgm:constr type="t" for="ch" forName="textBox3b" refType="ctrY" refFor="ch" refForName="bullet3b"/>
                    <dgm:constr type="w" for="ch" forName="textBox3b" refType="w" fact="0.24"/>
                    <dgm:constr type="h" for="ch" forName="textBox3b" refType="h" fact="0.544"/>
                    <dgm:constr type="userB" refType="h" refFor="ch" refForName="bullet3b" fact="0.53"/>
                    <dgm:constr type="lMarg" for="ch" forName="textBox3b" refType="userB" fact="2.834"/>
                    <dgm:constr type="ctrX" for="ch" forName="bullet3c" refType="w" fact="0.665"/>
                    <dgm:constr type="ctrY" for="ch" forName="bullet3c" refType="h" fact="0.305"/>
                    <dgm:constr type="w" for="ch" forName="bullet3c" refType="w" fact="0.065"/>
                    <dgm:constr type="h" for="ch" forName="bullet3c" refType="w" refFor="ch" refForName="bullet3c"/>
                    <dgm:constr type="l" for="ch" forName="textBox3c" refType="ctrX" refFor="ch" refForName="bullet3c"/>
                    <dgm:constr type="t" for="ch" forName="textBox3c" refType="ctrY" refFor="ch" refForName="bullet3c"/>
                    <dgm:constr type="w" for="ch" forName="textBox3c" refType="w" fact="0.24"/>
                    <dgm:constr type="h" for="ch" forName="textBox3c" refType="h" fact="0.695"/>
                    <dgm:constr type="userC" refType="h" refFor="ch" refForName="bullet3c" fact="0.53"/>
                    <dgm:constr type="lMarg" for="ch" forName="textBox3c" refType="userC" fact="2.834"/>
                    <dgm:constr type="primFontSz" for="ch" ptType="node" op="equ" val="65"/>
                  </dgm:constrLst>
                </dgm:if>
                <dgm:else name="Name39">
                  <dgm:constrLst>
                    <dgm:constr type="ctrX" for="ch" forName="bullet3a" refType="w" fact="0.14"/>
                    <dgm:constr type="ctrY" for="ch" forName="bullet3a" refType="h" fact="0.711"/>
                    <dgm:constr type="w" for="ch" forName="bullet3a" refType="w" fact="0.026"/>
                    <dgm:constr type="h" for="ch" forName="bullet3a" refType="w" refFor="ch" refForName="bullet3a"/>
                    <dgm:constr type="r" for="ch" forName="textBox3a" refType="ctrX" refFor="ch" refForName="bullet3a"/>
                    <dgm:constr type="b" for="ch" forName="textBox3a" refType="ctrY" refFor="ch" refForName="bullet3a"/>
                    <dgm:constr type="w" for="ch" forName="textBox3a" refType="w" fact="0.14"/>
                    <dgm:constr type="h" for="ch" forName="textBox3a" refType="h" fact="0.711"/>
                    <dgm:constr type="userA" refType="h" refFor="ch" refForName="bullet3a" fact="0.53"/>
                    <dgm:constr type="rMarg" for="ch" forName="textBox3a" refType="userA" fact="2.834"/>
                    <dgm:constr type="ctrX" for="ch" forName="bullet3b" refType="w" fact="0.38"/>
                    <dgm:constr type="ctrY" for="ch" forName="bullet3b" refType="h" fact="0.456"/>
                    <dgm:constr type="w" for="ch" forName="bullet3b" refType="w" fact="0.047"/>
                    <dgm:constr type="h" for="ch" forName="bullet3b" refType="w" refFor="ch" refForName="bullet3b"/>
                    <dgm:constr type="r" for="ch" forName="textBox3b" refType="ctrX" refFor="ch" refForName="bullet3b"/>
                    <dgm:constr type="b" for="ch" forName="textBox3b" refType="ctrY" refFor="ch" refForName="bullet3b"/>
                    <dgm:constr type="w" for="ch" forName="textBox3b" refType="w" fact="0.24"/>
                    <dgm:constr type="h" for="ch" forName="textBox3b" refType="h" fact="0.456"/>
                    <dgm:constr type="userB" refType="h" refFor="ch" refForName="bullet3b" fact="0.53"/>
                    <dgm:constr type="rMarg" for="ch" forName="textBox3b" refType="userB" fact="2.834"/>
                    <dgm:constr type="ctrX" for="ch" forName="bullet3c" refType="w" fact="0.665"/>
                    <dgm:constr type="ctrY" for="ch" forName="bullet3c" refType="h" fact="0.305"/>
                    <dgm:constr type="w" for="ch" forName="bullet3c" refType="w" fact="0.065"/>
                    <dgm:constr type="h" for="ch" forName="bullet3c" refType="w" refFor="ch" refForName="bullet3c"/>
                    <dgm:constr type="r" for="ch" forName="textBox3c" refType="ctrX" refFor="ch" refForName="bullet3c"/>
                    <dgm:constr type="b" for="ch" forName="textBox3c" refType="ctrY" refFor="ch" refForName="bullet3c"/>
                    <dgm:constr type="w" for="ch" forName="textBox3c" refType="w" fact="0.24"/>
                    <dgm:constr type="h" for="ch" forName="textBox3c" refType="h" fact="0.305"/>
                    <dgm:constr type="userC" refType="h" refFor="ch" refForName="bullet3c" fact="0.53"/>
                    <dgm:constr type="rMarg" for="ch" forName="textBox3c" refType="userC" fact="2.834"/>
                    <dgm:constr type="primFontSz" for="ch" ptType="node" op="equ" val="65"/>
                  </dgm:constrLst>
                </dgm:else>
              </dgm:choose>
              <dgm:ruleLst/>
              <dgm:forEach name="Name40" axis="ch" ptType="node" cnt="1">
                <dgm:layoutNode name="bullet3a" styleLbl="node1">
                  <dgm:alg type="sp"/>
                  <dgm:shape xmlns:r="http://schemas.openxmlformats.org/officeDocument/2006/relationships" type="ellipse" r:blip="">
                    <dgm:adjLst/>
                  </dgm:shape>
                  <dgm:presOf/>
                  <dgm:constrLst/>
                  <dgm:ruleLst/>
                </dgm:layoutNode>
                <dgm:layoutNode name="textBox3a" styleLbl="revTx">
                  <dgm:varLst>
                    <dgm:bulletEnabled val="1"/>
                  </dgm:varLst>
                  <dgm:choose name="Name41">
                    <dgm:if name="Name42" func="var" arg="dir" op="equ" val="norm">
                      <dgm:choose name="Name43">
                        <dgm:if name="Name44" axis="root des" ptType="all node" func="maxDepth" op="gt" val="1">
                          <dgm:alg type="tx">
                            <dgm:param type="txAnchorVert" val="t"/>
                            <dgm:param type="parTxLTRAlign" val="l"/>
                            <dgm:param type="parTxRTLAlign" val="r"/>
                          </dgm:alg>
                        </dgm:if>
                        <dgm:else name="Name45">
                          <dgm:alg type="tx">
                            <dgm:param type="txAnchorVert" val="t"/>
                            <dgm:param type="parTxLTRAlign" val="l"/>
                            <dgm:param type="parTxRTLAlign" val="l"/>
                          </dgm:alg>
                        </dgm:else>
                      </dgm:choose>
                    </dgm:if>
                    <dgm:else name="Name46">
                      <dgm:choose name="Name47">
                        <dgm:if name="Name48" axis="root des" ptType="all node" func="maxDepth" op="gt" val="1">
                          <dgm:alg type="tx">
                            <dgm:param type="txAnchorVert" val="b"/>
                            <dgm:param type="txAnchorVertCh" val="b"/>
                            <dgm:param type="parTxLTRAlign" val="l"/>
                            <dgm:param type="parTxRTLAlign" val="r"/>
                          </dgm:alg>
                        </dgm:if>
                        <dgm:else name="Name49">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50">
                    <dgm:if name="Name51" func="var" arg="dir" op="equ" val="norm">
                      <dgm:constrLst>
                        <dgm:constr type="rMarg"/>
                        <dgm:constr type="tMarg"/>
                        <dgm:constr type="bMarg"/>
                      </dgm:constrLst>
                    </dgm:if>
                    <dgm:else name="Name52">
                      <dgm:constrLst>
                        <dgm:constr type="lMarg"/>
                        <dgm:constr type="tMarg"/>
                        <dgm:constr type="bMarg"/>
                      </dgm:constrLst>
                    </dgm:else>
                  </dgm:choose>
                  <dgm:ruleLst>
                    <dgm:rule type="primFontSz" val="5" fact="NaN" max="NaN"/>
                  </dgm:ruleLst>
                </dgm:layoutNode>
              </dgm:forEach>
              <dgm:forEach name="Name53" axis="ch" ptType="node" st="2" cnt="1">
                <dgm:layoutNode name="bullet3b" styleLbl="node1">
                  <dgm:alg type="sp"/>
                  <dgm:shape xmlns:r="http://schemas.openxmlformats.org/officeDocument/2006/relationships" type="ellipse" r:blip="">
                    <dgm:adjLst/>
                  </dgm:shape>
                  <dgm:presOf/>
                  <dgm:constrLst/>
                  <dgm:ruleLst/>
                </dgm:layoutNode>
                <dgm:layoutNode name="textBox3b" styleLbl="revTx">
                  <dgm:varLst>
                    <dgm:bulletEnabled val="1"/>
                  </dgm:varLst>
                  <dgm:choose name="Name54">
                    <dgm:if name="Name55" func="var" arg="dir" op="equ" val="norm">
                      <dgm:choose name="Name56">
                        <dgm:if name="Name57" axis="root des" ptType="all node" func="maxDepth" op="gt" val="1">
                          <dgm:alg type="tx">
                            <dgm:param type="txAnchorVert" val="t"/>
                            <dgm:param type="parTxLTRAlign" val="l"/>
                            <dgm:param type="parTxRTLAlign" val="r"/>
                          </dgm:alg>
                        </dgm:if>
                        <dgm:else name="Name58">
                          <dgm:alg type="tx">
                            <dgm:param type="txAnchorVert" val="t"/>
                            <dgm:param type="parTxLTRAlign" val="l"/>
                            <dgm:param type="parTxRTLAlign" val="l"/>
                          </dgm:alg>
                        </dgm:else>
                      </dgm:choose>
                    </dgm:if>
                    <dgm:else name="Name59">
                      <dgm:choose name="Name60">
                        <dgm:if name="Name61" axis="root des" ptType="all node" func="maxDepth" op="gt" val="1">
                          <dgm:alg type="tx">
                            <dgm:param type="txAnchorVert" val="b"/>
                            <dgm:param type="txAnchorVertCh" val="b"/>
                            <dgm:param type="parTxLTRAlign" val="l"/>
                            <dgm:param type="parTxRTLAlign" val="r"/>
                          </dgm:alg>
                        </dgm:if>
                        <dgm:else name="Name62">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63">
                    <dgm:if name="Name64" func="var" arg="dir" op="equ" val="norm">
                      <dgm:constrLst>
                        <dgm:constr type="rMarg"/>
                        <dgm:constr type="tMarg"/>
                        <dgm:constr type="bMarg"/>
                      </dgm:constrLst>
                    </dgm:if>
                    <dgm:else name="Name65">
                      <dgm:constrLst>
                        <dgm:constr type="lMarg"/>
                        <dgm:constr type="tMarg"/>
                        <dgm:constr type="bMarg"/>
                      </dgm:constrLst>
                    </dgm:else>
                  </dgm:choose>
                  <dgm:ruleLst>
                    <dgm:rule type="primFontSz" val="5" fact="NaN" max="NaN"/>
                  </dgm:ruleLst>
                </dgm:layoutNode>
              </dgm:forEach>
              <dgm:forEach name="Name66" axis="ch" ptType="node" st="3" cnt="1">
                <dgm:layoutNode name="bullet3c" styleLbl="node1">
                  <dgm:alg type="sp"/>
                  <dgm:shape xmlns:r="http://schemas.openxmlformats.org/officeDocument/2006/relationships" type="ellipse" r:blip="">
                    <dgm:adjLst/>
                  </dgm:shape>
                  <dgm:presOf/>
                  <dgm:constrLst/>
                  <dgm:ruleLst/>
                </dgm:layoutNode>
                <dgm:layoutNode name="textBox3c" styleLbl="revTx">
                  <dgm:varLst>
                    <dgm:bulletEnabled val="1"/>
                  </dgm:varLst>
                  <dgm:choose name="Name67">
                    <dgm:if name="Name68" func="var" arg="dir" op="equ" val="norm">
                      <dgm:choose name="Name69">
                        <dgm:if name="Name70" axis="root des" ptType="all node" func="maxDepth" op="gt" val="1">
                          <dgm:alg type="tx">
                            <dgm:param type="txAnchorVert" val="t"/>
                            <dgm:param type="parTxLTRAlign" val="l"/>
                            <dgm:param type="parTxRTLAlign" val="r"/>
                          </dgm:alg>
                        </dgm:if>
                        <dgm:else name="Name71">
                          <dgm:alg type="tx">
                            <dgm:param type="txAnchorVert" val="t"/>
                            <dgm:param type="parTxLTRAlign" val="l"/>
                            <dgm:param type="parTxRTLAlign" val="l"/>
                          </dgm:alg>
                        </dgm:else>
                      </dgm:choose>
                    </dgm:if>
                    <dgm:else name="Name72">
                      <dgm:choose name="Name73">
                        <dgm:if name="Name74" axis="root des" ptType="all node" func="maxDepth" op="gt" val="1">
                          <dgm:alg type="tx">
                            <dgm:param type="txAnchorVert" val="b"/>
                            <dgm:param type="txAnchorVertCh" val="b"/>
                            <dgm:param type="parTxLTRAlign" val="l"/>
                            <dgm:param type="parTxRTLAlign" val="r"/>
                          </dgm:alg>
                        </dgm:if>
                        <dgm:else name="Name75">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76">
                    <dgm:if name="Name77" func="var" arg="dir" op="equ" val="norm">
                      <dgm:constrLst>
                        <dgm:constr type="rMarg"/>
                        <dgm:constr type="tMarg"/>
                        <dgm:constr type="bMarg"/>
                      </dgm:constrLst>
                    </dgm:if>
                    <dgm:else name="Name78">
                      <dgm:constrLst>
                        <dgm:constr type="lMarg"/>
                        <dgm:constr type="tMarg"/>
                        <dgm:constr type="bMarg"/>
                      </dgm:constrLst>
                    </dgm:else>
                  </dgm:choose>
                  <dgm:ruleLst>
                    <dgm:rule type="primFontSz" val="5" fact="NaN" max="NaN"/>
                  </dgm:ruleLst>
                </dgm:layoutNode>
              </dgm:forEach>
            </dgm:layoutNode>
          </dgm:if>
          <dgm:if name="Name79" axis="ch" ptType="node" func="cnt" op="equ" val="4">
            <dgm:layoutNode name="arrowDiagram4">
              <dgm:alg type="composite">
                <dgm:param type="vertAlign" val="none"/>
                <dgm:param type="horzAlign" val="none"/>
              </dgm:alg>
              <dgm:shape xmlns:r="http://schemas.openxmlformats.org/officeDocument/2006/relationships" r:blip="">
                <dgm:adjLst/>
              </dgm:shape>
              <dgm:presOf/>
              <dgm:choose name="Name80">
                <dgm:if name="Name81" func="var" arg="dir" op="equ" val="norm">
                  <dgm:constrLst>
                    <dgm:constr type="ctrX" for="ch" forName="bullet4a" refType="w" fact="0.11"/>
                    <dgm:constr type="ctrY" for="ch" forName="bullet4a" refType="h" fact="0.762"/>
                    <dgm:constr type="w" for="ch" forName="bullet4a" refType="w" fact="0.023"/>
                    <dgm:constr type="h" for="ch" forName="bullet4a" refType="w" refFor="ch" refForName="bullet4a"/>
                    <dgm:constr type="l" for="ch" forName="textBox4a" refType="ctrX" refFor="ch" refForName="bullet4a"/>
                    <dgm:constr type="t" for="ch" forName="textBox4a" refType="ctrY" refFor="ch" refForName="bullet4a"/>
                    <dgm:constr type="w" for="ch" forName="textBox4a" refType="w" fact="0.171"/>
                    <dgm:constr type="h" for="ch" forName="textBox4a" refType="h" fact="0.238"/>
                    <dgm:constr type="userA" refType="h" refFor="ch" refForName="bullet4a" fact="0.53"/>
                    <dgm:constr type="lMarg" for="ch" forName="textBox4a" refType="userA" fact="2.834"/>
                    <dgm:constr type="ctrX" for="ch" forName="bullet4b" refType="w" fact="0.281"/>
                    <dgm:constr type="ctrY" for="ch" forName="bullet4b" refType="h" fact="0.543"/>
                    <dgm:constr type="w" for="ch" forName="bullet4b" refType="w" fact="0.04"/>
                    <dgm:constr type="h" for="ch" forName="bullet4b" refType="w" refFor="ch" refForName="bullet4b"/>
                    <dgm:constr type="l" for="ch" forName="textBox4b" refType="ctrX" refFor="ch" refForName="bullet4b"/>
                    <dgm:constr type="t" for="ch" forName="textBox4b" refType="ctrY" refFor="ch" refForName="bullet4b"/>
                    <dgm:constr type="w" for="ch" forName="textBox4b" refType="w" fact="0.21"/>
                    <dgm:constr type="h" for="ch" forName="textBox4b" refType="h" fact="0.457"/>
                    <dgm:constr type="userB" refType="h" refFor="ch" refForName="bullet4b" fact="0.53"/>
                    <dgm:constr type="lMarg" for="ch" forName="textBox4b" refType="userB" fact="2.834"/>
                    <dgm:constr type="ctrX" for="ch" forName="bullet4c" refType="w" fact="0.495"/>
                    <dgm:constr type="ctrY" for="ch" forName="bullet4c" refType="h" fact="0.382"/>
                    <dgm:constr type="w" for="ch" forName="bullet4c" refType="w" fact="0.053"/>
                    <dgm:constr type="h" for="ch" forName="bullet4c" refType="w" refFor="ch" refForName="bullet4c"/>
                    <dgm:constr type="l" for="ch" forName="textBox4c" refType="ctrX" refFor="ch" refForName="bullet4c"/>
                    <dgm:constr type="t" for="ch" forName="textBox4c" refType="ctrY" refFor="ch" refForName="bullet4c"/>
                    <dgm:constr type="w" for="ch" forName="textBox4c" refType="w" fact="0.21"/>
                    <dgm:constr type="h" for="ch" forName="textBox4c" refType="h" fact="0.618"/>
                    <dgm:constr type="userC" refType="h" refFor="ch" refForName="bullet4c" fact="0.53"/>
                    <dgm:constr type="lMarg" for="ch" forName="textBox4c" refType="userC" fact="2.834"/>
                    <dgm:constr type="ctrX" for="ch" forName="bullet4d" refType="w" fact="0.73"/>
                    <dgm:constr type="ctrY" for="ch" forName="bullet4d" refType="h" fact="0.283"/>
                    <dgm:constr type="w" for="ch" forName="bullet4d" refType="w" fact="0.071"/>
                    <dgm:constr type="h" for="ch" forName="bullet4d" refType="w" refFor="ch" refForName="bullet4d"/>
                    <dgm:constr type="l" for="ch" forName="textBox4d" refType="ctrX" refFor="ch" refForName="bullet4d"/>
                    <dgm:constr type="t" for="ch" forName="textBox4d" refType="ctrY" refFor="ch" refForName="bullet4d"/>
                    <dgm:constr type="w" for="ch" forName="textBox4d" refType="w" fact="0.21"/>
                    <dgm:constr type="h" for="ch" forName="textBox4d" refType="h" fact="0.717"/>
                    <dgm:constr type="userD" refType="h" refFor="ch" refForName="bullet4d" fact="0.53"/>
                    <dgm:constr type="lMarg" for="ch" forName="textBox4d" refType="userD" fact="2.834"/>
                    <dgm:constr type="primFontSz" for="ch" ptType="node" op="equ" val="65"/>
                  </dgm:constrLst>
                </dgm:if>
                <dgm:else name="Name82">
                  <dgm:constrLst>
                    <dgm:constr type="ctrX" for="ch" forName="bullet4a" refType="w" fact="0.11"/>
                    <dgm:constr type="ctrY" for="ch" forName="bullet4a" refType="h" fact="0.762"/>
                    <dgm:constr type="w" for="ch" forName="bullet4a" refType="w" fact="0.023"/>
                    <dgm:constr type="h" for="ch" forName="bullet4a" refType="w" refFor="ch" refForName="bullet4a"/>
                    <dgm:constr type="r" for="ch" forName="textBox4a" refType="ctrX" refFor="ch" refForName="bullet4a"/>
                    <dgm:constr type="b" for="ch" forName="textBox4a" refType="ctrY" refFor="ch" refForName="bullet4a"/>
                    <dgm:constr type="w" for="ch" forName="textBox4a" refType="w" fact="0.11"/>
                    <dgm:constr type="h" for="ch" forName="textBox4a" refType="h" fact="0.762"/>
                    <dgm:constr type="userA" refType="h" refFor="ch" refForName="bullet4a" fact="0.53"/>
                    <dgm:constr type="rMarg" for="ch" forName="textBox4a" refType="userA" fact="2.834"/>
                    <dgm:constr type="ctrX" for="ch" forName="bullet4b" refType="w" fact="0.281"/>
                    <dgm:constr type="ctrY" for="ch" forName="bullet4b" refType="h" fact="0.543"/>
                    <dgm:constr type="w" for="ch" forName="bullet4b" refType="w" fact="0.04"/>
                    <dgm:constr type="h" for="ch" forName="bullet4b" refType="w" refFor="ch" refForName="bullet4b"/>
                    <dgm:constr type="r" for="ch" forName="textBox4b" refType="ctrX" refFor="ch" refForName="bullet4b"/>
                    <dgm:constr type="b" for="ch" forName="textBox4b" refType="ctrY" refFor="ch" refForName="bullet4b"/>
                    <dgm:constr type="w" for="ch" forName="textBox4b" refType="w" fact="0.171"/>
                    <dgm:constr type="h" for="ch" forName="textBox4b" refType="h" fact="0.543"/>
                    <dgm:constr type="userB" refType="h" refFor="ch" refForName="bullet4b" fact="0.53"/>
                    <dgm:constr type="rMarg" for="ch" forName="textBox4b" refType="userB" fact="2.834"/>
                    <dgm:constr type="ctrX" for="ch" forName="bullet4c" refType="w" fact="0.495"/>
                    <dgm:constr type="ctrY" for="ch" forName="bullet4c" refType="h" fact="0.382"/>
                    <dgm:constr type="w" for="ch" forName="bullet4c" refType="w" fact="0.053"/>
                    <dgm:constr type="h" for="ch" forName="bullet4c" refType="w" refFor="ch" refForName="bullet4c"/>
                    <dgm:constr type="r" for="ch" forName="textBox4c" refType="ctrX" refFor="ch" refForName="bullet4c"/>
                    <dgm:constr type="b" for="ch" forName="textBox4c" refType="ctrY" refFor="ch" refForName="bullet4c"/>
                    <dgm:constr type="w" for="ch" forName="textBox4c" refType="w" fact="0.21"/>
                    <dgm:constr type="h" for="ch" forName="textBox4c" refType="h" fact="0.382"/>
                    <dgm:constr type="userC" refType="h" refFor="ch" refForName="bullet4c" fact="0.53"/>
                    <dgm:constr type="rMarg" for="ch" forName="textBox4c" refType="userC" fact="2.834"/>
                    <dgm:constr type="ctrX" for="ch" forName="bullet4d" refType="w" fact="0.73"/>
                    <dgm:constr type="ctrY" for="ch" forName="bullet4d" refType="h" fact="0.283"/>
                    <dgm:constr type="w" for="ch" forName="bullet4d" refType="w" fact="0.071"/>
                    <dgm:constr type="h" for="ch" forName="bullet4d" refType="w" refFor="ch" refForName="bullet4d"/>
                    <dgm:constr type="r" for="ch" forName="textBox4d" refType="ctrX" refFor="ch" refForName="bullet4d"/>
                    <dgm:constr type="b" for="ch" forName="textBox4d" refType="ctrY" refFor="ch" refForName="bullet4d"/>
                    <dgm:constr type="w" for="ch" forName="textBox4d" refType="w" fact="0.21"/>
                    <dgm:constr type="h" for="ch" forName="textBox4d" refType="h" fact="0.283"/>
                    <dgm:constr type="userD" refType="h" refFor="ch" refForName="bullet4d" fact="0.53"/>
                    <dgm:constr type="rMarg" for="ch" forName="textBox4d" refType="userD" fact="2.834"/>
                    <dgm:constr type="primFontSz" for="ch" ptType="node" op="equ" val="65"/>
                  </dgm:constrLst>
                </dgm:else>
              </dgm:choose>
              <dgm:ruleLst/>
              <dgm:forEach name="Name83" axis="ch" ptType="node" cnt="1">
                <dgm:layoutNode name="bullet4a" styleLbl="node1">
                  <dgm:alg type="sp"/>
                  <dgm:shape xmlns:r="http://schemas.openxmlformats.org/officeDocument/2006/relationships" type="ellipse" r:blip="">
                    <dgm:adjLst/>
                  </dgm:shape>
                  <dgm:presOf/>
                  <dgm:constrLst/>
                  <dgm:ruleLst/>
                </dgm:layoutNode>
                <dgm:layoutNode name="textBox4a" styleLbl="revTx">
                  <dgm:varLst>
                    <dgm:bulletEnabled val="1"/>
                  </dgm:varLst>
                  <dgm:choose name="Name84">
                    <dgm:if name="Name85" func="var" arg="dir" op="equ" val="norm">
                      <dgm:choose name="Name86">
                        <dgm:if name="Name87" axis="root des" ptType="all node" func="maxDepth" op="gt" val="1">
                          <dgm:alg type="tx">
                            <dgm:param type="txAnchorVert" val="t"/>
                            <dgm:param type="parTxLTRAlign" val="l"/>
                            <dgm:param type="parTxRTLAlign" val="r"/>
                          </dgm:alg>
                        </dgm:if>
                        <dgm:else name="Name88">
                          <dgm:alg type="tx">
                            <dgm:param type="txAnchorVert" val="t"/>
                            <dgm:param type="parTxLTRAlign" val="l"/>
                            <dgm:param type="parTxRTLAlign" val="l"/>
                          </dgm:alg>
                        </dgm:else>
                      </dgm:choose>
                    </dgm:if>
                    <dgm:else name="Name89">
                      <dgm:choose name="Name90">
                        <dgm:if name="Name91" axis="root des" ptType="all node" func="maxDepth" op="gt" val="1">
                          <dgm:alg type="tx">
                            <dgm:param type="txAnchorVert" val="b"/>
                            <dgm:param type="txAnchorVertCh" val="b"/>
                            <dgm:param type="parTxLTRAlign" val="l"/>
                            <dgm:param type="parTxRTLAlign" val="r"/>
                          </dgm:alg>
                        </dgm:if>
                        <dgm:else name="Name92">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93">
                    <dgm:if name="Name94" func="var" arg="dir" op="equ" val="norm">
                      <dgm:constrLst>
                        <dgm:constr type="rMarg"/>
                        <dgm:constr type="tMarg"/>
                        <dgm:constr type="bMarg"/>
                      </dgm:constrLst>
                    </dgm:if>
                    <dgm:else name="Name95">
                      <dgm:constrLst>
                        <dgm:constr type="lMarg"/>
                        <dgm:constr type="tMarg"/>
                        <dgm:constr type="bMarg"/>
                      </dgm:constrLst>
                    </dgm:else>
                  </dgm:choose>
                  <dgm:ruleLst>
                    <dgm:rule type="primFontSz" val="5" fact="NaN" max="NaN"/>
                  </dgm:ruleLst>
                </dgm:layoutNode>
              </dgm:forEach>
              <dgm:forEach name="Name96" axis="ch" ptType="node" st="2" cnt="1">
                <dgm:layoutNode name="bullet4b" styleLbl="node1">
                  <dgm:alg type="sp"/>
                  <dgm:shape xmlns:r="http://schemas.openxmlformats.org/officeDocument/2006/relationships" type="ellipse" r:blip="">
                    <dgm:adjLst/>
                  </dgm:shape>
                  <dgm:presOf/>
                  <dgm:constrLst/>
                  <dgm:ruleLst/>
                </dgm:layoutNode>
                <dgm:layoutNode name="textBox4b" styleLbl="revTx">
                  <dgm:varLst>
                    <dgm:bulletEnabled val="1"/>
                  </dgm:varLst>
                  <dgm:choose name="Name97">
                    <dgm:if name="Name98" func="var" arg="dir" op="equ" val="norm">
                      <dgm:choose name="Name99">
                        <dgm:if name="Name100" axis="root des" ptType="all node" func="maxDepth" op="gt" val="1">
                          <dgm:alg type="tx">
                            <dgm:param type="txAnchorVert" val="t"/>
                            <dgm:param type="parTxLTRAlign" val="l"/>
                            <dgm:param type="parTxRTLAlign" val="r"/>
                          </dgm:alg>
                        </dgm:if>
                        <dgm:else name="Name101">
                          <dgm:alg type="tx">
                            <dgm:param type="txAnchorVert" val="t"/>
                            <dgm:param type="parTxLTRAlign" val="l"/>
                            <dgm:param type="parTxRTLAlign" val="l"/>
                          </dgm:alg>
                        </dgm:else>
                      </dgm:choose>
                    </dgm:if>
                    <dgm:else name="Name102">
                      <dgm:choose name="Name103">
                        <dgm:if name="Name104" axis="root des" ptType="all node" func="maxDepth" op="gt" val="1">
                          <dgm:alg type="tx">
                            <dgm:param type="txAnchorVert" val="b"/>
                            <dgm:param type="txAnchorVertCh" val="b"/>
                            <dgm:param type="parTxLTRAlign" val="l"/>
                            <dgm:param type="parTxRTLAlign" val="r"/>
                          </dgm:alg>
                        </dgm:if>
                        <dgm:else name="Name105">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106">
                    <dgm:if name="Name107" func="var" arg="dir" op="equ" val="norm">
                      <dgm:constrLst>
                        <dgm:constr type="rMarg"/>
                        <dgm:constr type="tMarg"/>
                        <dgm:constr type="bMarg"/>
                      </dgm:constrLst>
                    </dgm:if>
                    <dgm:else name="Name108">
                      <dgm:constrLst>
                        <dgm:constr type="lMarg"/>
                        <dgm:constr type="tMarg"/>
                        <dgm:constr type="bMarg"/>
                      </dgm:constrLst>
                    </dgm:else>
                  </dgm:choose>
                  <dgm:ruleLst>
                    <dgm:rule type="primFontSz" val="5" fact="NaN" max="NaN"/>
                  </dgm:ruleLst>
                </dgm:layoutNode>
              </dgm:forEach>
              <dgm:forEach name="Name109" axis="ch" ptType="node" st="3" cnt="1">
                <dgm:layoutNode name="bullet4c" styleLbl="node1">
                  <dgm:alg type="sp"/>
                  <dgm:shape xmlns:r="http://schemas.openxmlformats.org/officeDocument/2006/relationships" type="ellipse" r:blip="">
                    <dgm:adjLst/>
                  </dgm:shape>
                  <dgm:presOf/>
                  <dgm:constrLst/>
                  <dgm:ruleLst/>
                </dgm:layoutNode>
                <dgm:layoutNode name="textBox4c" styleLbl="revTx">
                  <dgm:varLst>
                    <dgm:bulletEnabled val="1"/>
                  </dgm:varLst>
                  <dgm:choose name="Name110">
                    <dgm:if name="Name111" func="var" arg="dir" op="equ" val="norm">
                      <dgm:choose name="Name112">
                        <dgm:if name="Name113" axis="root des" ptType="all node" func="maxDepth" op="gt" val="1">
                          <dgm:alg type="tx">
                            <dgm:param type="txAnchorVert" val="t"/>
                            <dgm:param type="parTxLTRAlign" val="l"/>
                            <dgm:param type="parTxRTLAlign" val="r"/>
                          </dgm:alg>
                        </dgm:if>
                        <dgm:else name="Name114">
                          <dgm:alg type="tx">
                            <dgm:param type="txAnchorVert" val="t"/>
                            <dgm:param type="parTxLTRAlign" val="l"/>
                            <dgm:param type="parTxRTLAlign" val="l"/>
                          </dgm:alg>
                        </dgm:else>
                      </dgm:choose>
                    </dgm:if>
                    <dgm:else name="Name115">
                      <dgm:choose name="Name116">
                        <dgm:if name="Name117" axis="root des" ptType="all node" func="maxDepth" op="gt" val="1">
                          <dgm:alg type="tx">
                            <dgm:param type="txAnchorVert" val="b"/>
                            <dgm:param type="txAnchorVertCh" val="b"/>
                            <dgm:param type="parTxLTRAlign" val="l"/>
                            <dgm:param type="parTxRTLAlign" val="r"/>
                          </dgm:alg>
                        </dgm:if>
                        <dgm:else name="Name118">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119">
                    <dgm:if name="Name120" func="var" arg="dir" op="equ" val="norm">
                      <dgm:constrLst>
                        <dgm:constr type="rMarg"/>
                        <dgm:constr type="tMarg"/>
                        <dgm:constr type="bMarg"/>
                      </dgm:constrLst>
                    </dgm:if>
                    <dgm:else name="Name121">
                      <dgm:constrLst>
                        <dgm:constr type="lMarg"/>
                        <dgm:constr type="tMarg"/>
                        <dgm:constr type="bMarg"/>
                      </dgm:constrLst>
                    </dgm:else>
                  </dgm:choose>
                  <dgm:ruleLst>
                    <dgm:rule type="primFontSz" val="5" fact="NaN" max="NaN"/>
                  </dgm:ruleLst>
                </dgm:layoutNode>
              </dgm:forEach>
              <dgm:forEach name="Name122" axis="ch" ptType="node" st="4" cnt="1">
                <dgm:layoutNode name="bullet4d" styleLbl="node1">
                  <dgm:alg type="sp"/>
                  <dgm:shape xmlns:r="http://schemas.openxmlformats.org/officeDocument/2006/relationships" type="ellipse" r:blip="">
                    <dgm:adjLst/>
                  </dgm:shape>
                  <dgm:presOf/>
                  <dgm:constrLst/>
                  <dgm:ruleLst/>
                </dgm:layoutNode>
                <dgm:layoutNode name="textBox4d" styleLbl="revTx">
                  <dgm:varLst>
                    <dgm:bulletEnabled val="1"/>
                  </dgm:varLst>
                  <dgm:choose name="Name123">
                    <dgm:if name="Name124" func="var" arg="dir" op="equ" val="norm">
                      <dgm:choose name="Name125">
                        <dgm:if name="Name126" axis="root des" ptType="all node" func="maxDepth" op="gt" val="1">
                          <dgm:alg type="tx">
                            <dgm:param type="txAnchorVert" val="t"/>
                            <dgm:param type="parTxLTRAlign" val="l"/>
                            <dgm:param type="parTxRTLAlign" val="r"/>
                          </dgm:alg>
                        </dgm:if>
                        <dgm:else name="Name127">
                          <dgm:alg type="tx">
                            <dgm:param type="txAnchorVert" val="t"/>
                            <dgm:param type="parTxLTRAlign" val="l"/>
                            <dgm:param type="parTxRTLAlign" val="l"/>
                          </dgm:alg>
                        </dgm:else>
                      </dgm:choose>
                    </dgm:if>
                    <dgm:else name="Name128">
                      <dgm:choose name="Name129">
                        <dgm:if name="Name130" axis="root des" ptType="all node" func="maxDepth" op="gt" val="1">
                          <dgm:alg type="tx">
                            <dgm:param type="txAnchorVert" val="b"/>
                            <dgm:param type="txAnchorVertCh" val="b"/>
                            <dgm:param type="parTxLTRAlign" val="l"/>
                            <dgm:param type="parTxRTLAlign" val="r"/>
                          </dgm:alg>
                        </dgm:if>
                        <dgm:else name="Name131">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132">
                    <dgm:if name="Name133" func="var" arg="dir" op="equ" val="norm">
                      <dgm:constrLst>
                        <dgm:constr type="rMarg"/>
                        <dgm:constr type="tMarg"/>
                        <dgm:constr type="bMarg"/>
                      </dgm:constrLst>
                    </dgm:if>
                    <dgm:else name="Name134">
                      <dgm:constrLst>
                        <dgm:constr type="lMarg"/>
                        <dgm:constr type="tMarg"/>
                        <dgm:constr type="bMarg"/>
                      </dgm:constrLst>
                    </dgm:else>
                  </dgm:choose>
                  <dgm:ruleLst>
                    <dgm:rule type="primFontSz" val="5" fact="NaN" max="NaN"/>
                  </dgm:ruleLst>
                </dgm:layoutNode>
              </dgm:forEach>
            </dgm:layoutNode>
          </dgm:if>
          <dgm:else name="Name135">
            <dgm:layoutNode name="arrowDiagram5">
              <dgm:alg type="composite">
                <dgm:param type="vertAlign" val="none"/>
                <dgm:param type="horzAlign" val="none"/>
              </dgm:alg>
              <dgm:shape xmlns:r="http://schemas.openxmlformats.org/officeDocument/2006/relationships" r:blip="">
                <dgm:adjLst/>
              </dgm:shape>
              <dgm:presOf/>
              <dgm:choose name="Name136">
                <dgm:if name="Name137" func="var" arg="dir" op="equ" val="norm">
                  <dgm:constrLst>
                    <dgm:constr type="ctrX" for="ch" forName="bullet5a" refType="w" fact="0.11"/>
                    <dgm:constr type="ctrY" for="ch" forName="bullet5a" refType="h" fact="0.762"/>
                    <dgm:constr type="w" for="ch" forName="bullet5a" refType="w" fact="0.023"/>
                    <dgm:constr type="h" for="ch" forName="bullet5a" refType="w" refFor="ch" refForName="bullet5a"/>
                    <dgm:constr type="l" for="ch" forName="textBox5a" refType="ctrX" refFor="ch" refForName="bullet5a"/>
                    <dgm:constr type="t" for="ch" forName="textBox5a" refType="ctrY" refFor="ch" refForName="bullet5a"/>
                    <dgm:constr type="w" for="ch" forName="textBox5a" refType="w" fact="0.131"/>
                    <dgm:constr type="h" for="ch" forName="textBox5a" refType="h" fact="0.238"/>
                    <dgm:constr type="userA" refType="h" refFor="ch" refForName="bullet5a" fact="0.53"/>
                    <dgm:constr type="lMarg" for="ch" forName="textBox5a" refType="userA" fact="2.834"/>
                    <dgm:constr type="ctrX" for="ch" forName="bullet5b" refType="w" fact="0.241"/>
                    <dgm:constr type="ctrY" for="ch" forName="bullet5b" refType="h" fact="0.581"/>
                    <dgm:constr type="w" for="ch" forName="bullet5b" refType="w" fact="0.036"/>
                    <dgm:constr type="h" for="ch" forName="bullet5b" refType="w" refFor="ch" refForName="bullet5b"/>
                    <dgm:constr type="l" for="ch" forName="textBox5b" refType="ctrX" refFor="ch" refForName="bullet5b"/>
                    <dgm:constr type="t" for="ch" forName="textBox5b" refType="ctrY" refFor="ch" refForName="bullet5b"/>
                    <dgm:constr type="w" for="ch" forName="textBox5b" refType="w" fact="0.166"/>
                    <dgm:constr type="h" for="ch" forName="textBox5b" refType="h" fact="0.419"/>
                    <dgm:constr type="userB" refType="h" refFor="ch" refForName="bullet5b" fact="0.53"/>
                    <dgm:constr type="lMarg" for="ch" forName="textBox5b" refType="userB" fact="2.834"/>
                    <dgm:constr type="ctrX" for="ch" forName="bullet5c" refType="w" fact="0.407"/>
                    <dgm:constr type="ctrY" for="ch" forName="bullet5c" refType="h" fact="0.438"/>
                    <dgm:constr type="w" for="ch" forName="bullet5c" refType="w" fact="0.048"/>
                    <dgm:constr type="h" for="ch" forName="bullet5c" refType="w" refFor="ch" refForName="bullet5c"/>
                    <dgm:constr type="l" for="ch" forName="textBox5c" refType="ctrX" refFor="ch" refForName="bullet5c"/>
                    <dgm:constr type="t" for="ch" forName="textBox5c" refType="ctrY" refFor="ch" refForName="bullet5c"/>
                    <dgm:constr type="w" for="ch" forName="textBox5c" refType="w" fact="0.193"/>
                    <dgm:constr type="h" for="ch" forName="textBox5c" refType="h" fact="0.562"/>
                    <dgm:constr type="userC" refType="h" refFor="ch" refForName="bullet5c" fact="0.53"/>
                    <dgm:constr type="lMarg" for="ch" forName="textBox5c" refType="userC" fact="2.834"/>
                    <dgm:constr type="ctrX" for="ch" forName="bullet5d" refType="w" fact="0.6"/>
                    <dgm:constr type="ctrY" for="ch" forName="bullet5d" refType="h" fact="0.33"/>
                    <dgm:constr type="w" for="ch" forName="bullet5d" refType="w" fact="0.062"/>
                    <dgm:constr type="h" for="ch" forName="bullet5d" refType="w" refFor="ch" refForName="bullet5d"/>
                    <dgm:constr type="l" for="ch" forName="textBox5d" refType="ctrX" refFor="ch" refForName="bullet5d"/>
                    <dgm:constr type="t" for="ch" forName="textBox5d" refType="ctrY" refFor="ch" refForName="bullet5d"/>
                    <dgm:constr type="w" for="ch" forName="textBox5d" refType="w" fact="0.2"/>
                    <dgm:constr type="h" for="ch" forName="textBox5d" refType="h" fact="0.67"/>
                    <dgm:constr type="userD" refType="h" refFor="ch" refForName="bullet5d" fact="0.53"/>
                    <dgm:constr type="lMarg" for="ch" forName="textBox5d" refType="userD" fact="2.834"/>
                    <dgm:constr type="ctrX" for="ch" forName="bullet5e" refType="w" fact="0.8"/>
                    <dgm:constr type="ctrY" for="ch" forName="bullet5e" refType="h" fact="0.264"/>
                    <dgm:constr type="w" for="ch" forName="bullet5e" refType="w" fact="0.079"/>
                    <dgm:constr type="h" for="ch" forName="bullet5e" refType="w" refFor="ch" refForName="bullet5e"/>
                    <dgm:constr type="l" for="ch" forName="textBox5e" refType="ctrX" refFor="ch" refForName="bullet5e"/>
                    <dgm:constr type="t" for="ch" forName="textBox5e" refType="ctrY" refFor="ch" refForName="bullet5e"/>
                    <dgm:constr type="w" for="ch" forName="textBox5e" refType="w" fact="0.2"/>
                    <dgm:constr type="h" for="ch" forName="textBox5e" refType="h" fact="0.736"/>
                    <dgm:constr type="userE" refType="h" refFor="ch" refForName="bullet5e" fact="0.53"/>
                    <dgm:constr type="lMarg" for="ch" forName="textBox5e" refType="userE" fact="2.834"/>
                    <dgm:constr type="primFontSz" for="ch" ptType="node" op="equ" val="65"/>
                  </dgm:constrLst>
                </dgm:if>
                <dgm:else name="Name138">
                  <dgm:constrLst>
                    <dgm:constr type="ctrX" for="ch" forName="bullet5a" refType="w" fact="0.11"/>
                    <dgm:constr type="ctrY" for="ch" forName="bullet5a" refType="h" fact="0.762"/>
                    <dgm:constr type="w" for="ch" forName="bullet5a" refType="w" fact="0.023"/>
                    <dgm:constr type="h" for="ch" forName="bullet5a" refType="w" refFor="ch" refForName="bullet5a"/>
                    <dgm:constr type="r" for="ch" forName="textBox5a" refType="ctrX" refFor="ch" refForName="bullet5a"/>
                    <dgm:constr type="b" for="ch" forName="textBox5a" refType="ctrY" refFor="ch" refForName="bullet5a"/>
                    <dgm:constr type="w" for="ch" forName="textBox5a" refType="w" fact="0.11"/>
                    <dgm:constr type="h" for="ch" forName="textBox5a" refType="h" fact="0.762"/>
                    <dgm:constr type="userA" refType="h" refFor="ch" refForName="bullet5a" fact="0.53"/>
                    <dgm:constr type="rMarg" for="ch" forName="textBox5a" refType="userA" fact="2.834"/>
                    <dgm:constr type="ctrX" for="ch" forName="bullet5b" refType="w" fact="0.241"/>
                    <dgm:constr type="ctrY" for="ch" forName="bullet5b" refType="h" fact="0.581"/>
                    <dgm:constr type="w" for="ch" forName="bullet5b" refType="w" fact="0.036"/>
                    <dgm:constr type="h" for="ch" forName="bullet5b" refType="w" refFor="ch" refForName="bullet5b"/>
                    <dgm:constr type="r" for="ch" forName="textBox5b" refType="ctrX" refFor="ch" refForName="bullet5b"/>
                    <dgm:constr type="b" for="ch" forName="textBox5b" refType="ctrY" refFor="ch" refForName="bullet5b"/>
                    <dgm:constr type="w" for="ch" forName="textBox5b" refType="w" fact="0.131"/>
                    <dgm:constr type="h" for="ch" forName="textBox5b" refType="h" fact="0.581"/>
                    <dgm:constr type="userB" refType="h" refFor="ch" refForName="bullet5b" fact="0.53"/>
                    <dgm:constr type="rMarg" for="ch" forName="textBox5b" refType="userB" fact="2.834"/>
                    <dgm:constr type="ctrX" for="ch" forName="bullet5c" refType="w" fact="0.407"/>
                    <dgm:constr type="ctrY" for="ch" forName="bullet5c" refType="h" fact="0.438"/>
                    <dgm:constr type="w" for="ch" forName="bullet5c" refType="w" fact="0.048"/>
                    <dgm:constr type="h" for="ch" forName="bullet5c" refType="w" refFor="ch" refForName="bullet5c"/>
                    <dgm:constr type="r" for="ch" forName="textBox5c" refType="ctrX" refFor="ch" refForName="bullet5c"/>
                    <dgm:constr type="b" for="ch" forName="textBox5c" refType="ctrY" refFor="ch" refForName="bullet5c"/>
                    <dgm:constr type="w" for="ch" forName="textBox5c" refType="w" fact="0.166"/>
                    <dgm:constr type="h" for="ch" forName="textBox5c" refType="h" fact="0.438"/>
                    <dgm:constr type="userC" refType="h" refFor="ch" refForName="bullet5c" fact="0.53"/>
                    <dgm:constr type="rMarg" for="ch" forName="textBox5c" refType="userC" fact="2.834"/>
                    <dgm:constr type="ctrX" for="ch" forName="bullet5d" refType="w" fact="0.6"/>
                    <dgm:constr type="ctrY" for="ch" forName="bullet5d" refType="h" fact="0.33"/>
                    <dgm:constr type="w" for="ch" forName="bullet5d" refType="w" fact="0.062"/>
                    <dgm:constr type="h" for="ch" forName="bullet5d" refType="w" refFor="ch" refForName="bullet5d"/>
                    <dgm:constr type="r" for="ch" forName="textBox5d" refType="ctrX" refFor="ch" refForName="bullet5d"/>
                    <dgm:constr type="b" for="ch" forName="textBox5d" refType="ctrY" refFor="ch" refForName="bullet5d"/>
                    <dgm:constr type="w" for="ch" forName="textBox5d" refType="w" fact="0.193"/>
                    <dgm:constr type="h" for="ch" forName="textBox5d" refType="h" fact="0.33"/>
                    <dgm:constr type="userD" refType="h" refFor="ch" refForName="bullet5d" fact="0.53"/>
                    <dgm:constr type="rMarg" for="ch" forName="textBox5d" refType="userD" fact="2.834"/>
                    <dgm:constr type="ctrX" for="ch" forName="bullet5e" refType="w" fact="0.8"/>
                    <dgm:constr type="ctrY" for="ch" forName="bullet5e" refType="h" fact="0.264"/>
                    <dgm:constr type="w" for="ch" forName="bullet5e" refType="w" fact="0.079"/>
                    <dgm:constr type="h" for="ch" forName="bullet5e" refType="w" refFor="ch" refForName="bullet5e"/>
                    <dgm:constr type="r" for="ch" forName="textBox5e" refType="ctrX" refFor="ch" refForName="bullet5e"/>
                    <dgm:constr type="b" for="ch" forName="textBox5e" refType="ctrY" refFor="ch" refForName="bullet5e"/>
                    <dgm:constr type="w" for="ch" forName="textBox5e" refType="w" fact="0.2"/>
                    <dgm:constr type="h" for="ch" forName="textBox5e" refType="h" fact="0.264"/>
                    <dgm:constr type="userE" refType="h" refFor="ch" refForName="bullet5e" fact="0.53"/>
                    <dgm:constr type="rMarg" for="ch" forName="textBox5e" refType="userE" fact="2.834"/>
                    <dgm:constr type="primFontSz" for="ch" ptType="node" op="equ" val="65"/>
                  </dgm:constrLst>
                </dgm:else>
              </dgm:choose>
              <dgm:ruleLst/>
              <dgm:forEach name="Name139" axis="ch" ptType="node" cnt="1">
                <dgm:layoutNode name="bullet5a" styleLbl="node1">
                  <dgm:alg type="sp"/>
                  <dgm:shape xmlns:r="http://schemas.openxmlformats.org/officeDocument/2006/relationships" type="ellipse" r:blip="">
                    <dgm:adjLst/>
                  </dgm:shape>
                  <dgm:presOf/>
                  <dgm:constrLst/>
                  <dgm:ruleLst/>
                </dgm:layoutNode>
                <dgm:layoutNode name="textBox5a" styleLbl="revTx">
                  <dgm:varLst>
                    <dgm:bulletEnabled val="1"/>
                  </dgm:varLst>
                  <dgm:choose name="Name140">
                    <dgm:if name="Name141" func="var" arg="dir" op="equ" val="norm">
                      <dgm:choose name="Name142">
                        <dgm:if name="Name143" axis="root des" ptType="all node" func="maxDepth" op="gt" val="1">
                          <dgm:alg type="tx">
                            <dgm:param type="txAnchorVert" val="t"/>
                            <dgm:param type="parTxLTRAlign" val="l"/>
                            <dgm:param type="parTxRTLAlign" val="r"/>
                          </dgm:alg>
                        </dgm:if>
                        <dgm:else name="Name144">
                          <dgm:alg type="tx">
                            <dgm:param type="txAnchorVert" val="t"/>
                            <dgm:param type="parTxLTRAlign" val="l"/>
                            <dgm:param type="parTxRTLAlign" val="l"/>
                          </dgm:alg>
                        </dgm:else>
                      </dgm:choose>
                    </dgm:if>
                    <dgm:else name="Name145">
                      <dgm:choose name="Name146">
                        <dgm:if name="Name147" axis="root des" ptType="all node" func="maxDepth" op="gt" val="1">
                          <dgm:alg type="tx">
                            <dgm:param type="txAnchorVert" val="b"/>
                            <dgm:param type="txAnchorVertCh" val="b"/>
                            <dgm:param type="parTxLTRAlign" val="l"/>
                            <dgm:param type="parTxRTLAlign" val="r"/>
                          </dgm:alg>
                        </dgm:if>
                        <dgm:else name="Name148">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149">
                    <dgm:if name="Name150" func="var" arg="dir" op="equ" val="norm">
                      <dgm:constrLst>
                        <dgm:constr type="rMarg"/>
                        <dgm:constr type="tMarg"/>
                        <dgm:constr type="bMarg"/>
                      </dgm:constrLst>
                    </dgm:if>
                    <dgm:else name="Name151">
                      <dgm:constrLst>
                        <dgm:constr type="lMarg"/>
                        <dgm:constr type="tMarg"/>
                        <dgm:constr type="bMarg"/>
                      </dgm:constrLst>
                    </dgm:else>
                  </dgm:choose>
                  <dgm:ruleLst>
                    <dgm:rule type="primFontSz" val="5" fact="NaN" max="NaN"/>
                  </dgm:ruleLst>
                </dgm:layoutNode>
              </dgm:forEach>
              <dgm:forEach name="Name152" axis="ch" ptType="node" st="2" cnt="1">
                <dgm:layoutNode name="bullet5b" styleLbl="node1">
                  <dgm:alg type="sp"/>
                  <dgm:shape xmlns:r="http://schemas.openxmlformats.org/officeDocument/2006/relationships" type="ellipse" r:blip="">
                    <dgm:adjLst/>
                  </dgm:shape>
                  <dgm:presOf/>
                  <dgm:constrLst/>
                  <dgm:ruleLst/>
                </dgm:layoutNode>
                <dgm:layoutNode name="textBox5b" styleLbl="revTx">
                  <dgm:varLst>
                    <dgm:bulletEnabled val="1"/>
                  </dgm:varLst>
                  <dgm:choose name="Name153">
                    <dgm:if name="Name154" func="var" arg="dir" op="equ" val="norm">
                      <dgm:choose name="Name155">
                        <dgm:if name="Name156" axis="root des" ptType="all node" func="maxDepth" op="gt" val="1">
                          <dgm:alg type="tx">
                            <dgm:param type="txAnchorVert" val="t"/>
                            <dgm:param type="parTxLTRAlign" val="l"/>
                            <dgm:param type="parTxRTLAlign" val="r"/>
                          </dgm:alg>
                        </dgm:if>
                        <dgm:else name="Name157">
                          <dgm:alg type="tx">
                            <dgm:param type="txAnchorVert" val="t"/>
                            <dgm:param type="parTxLTRAlign" val="l"/>
                            <dgm:param type="parTxRTLAlign" val="l"/>
                          </dgm:alg>
                        </dgm:else>
                      </dgm:choose>
                    </dgm:if>
                    <dgm:else name="Name158">
                      <dgm:choose name="Name159">
                        <dgm:if name="Name160" axis="root des" ptType="all node" func="maxDepth" op="gt" val="1">
                          <dgm:alg type="tx">
                            <dgm:param type="txAnchorVert" val="b"/>
                            <dgm:param type="txAnchorVertCh" val="b"/>
                            <dgm:param type="parTxLTRAlign" val="l"/>
                            <dgm:param type="parTxRTLAlign" val="r"/>
                          </dgm:alg>
                        </dgm:if>
                        <dgm:else name="Name161">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162">
                    <dgm:if name="Name163" func="var" arg="dir" op="equ" val="norm">
                      <dgm:constrLst>
                        <dgm:constr type="rMarg"/>
                        <dgm:constr type="tMarg"/>
                        <dgm:constr type="bMarg"/>
                      </dgm:constrLst>
                    </dgm:if>
                    <dgm:else name="Name164">
                      <dgm:constrLst>
                        <dgm:constr type="lMarg"/>
                        <dgm:constr type="tMarg"/>
                        <dgm:constr type="bMarg"/>
                      </dgm:constrLst>
                    </dgm:else>
                  </dgm:choose>
                  <dgm:ruleLst>
                    <dgm:rule type="primFontSz" val="5" fact="NaN" max="NaN"/>
                  </dgm:ruleLst>
                </dgm:layoutNode>
              </dgm:forEach>
              <dgm:forEach name="Name165" axis="ch" ptType="node" st="3" cnt="1">
                <dgm:layoutNode name="bullet5c" styleLbl="node1">
                  <dgm:alg type="sp"/>
                  <dgm:shape xmlns:r="http://schemas.openxmlformats.org/officeDocument/2006/relationships" type="ellipse" r:blip="">
                    <dgm:adjLst/>
                  </dgm:shape>
                  <dgm:presOf/>
                  <dgm:constrLst/>
                  <dgm:ruleLst/>
                </dgm:layoutNode>
                <dgm:layoutNode name="textBox5c" styleLbl="revTx">
                  <dgm:varLst>
                    <dgm:bulletEnabled val="1"/>
                  </dgm:varLst>
                  <dgm:choose name="Name166">
                    <dgm:if name="Name167" func="var" arg="dir" op="equ" val="norm">
                      <dgm:choose name="Name168">
                        <dgm:if name="Name169" axis="root des" ptType="all node" func="maxDepth" op="gt" val="1">
                          <dgm:alg type="tx">
                            <dgm:param type="txAnchorVert" val="t"/>
                            <dgm:param type="parTxLTRAlign" val="l"/>
                            <dgm:param type="parTxRTLAlign" val="r"/>
                          </dgm:alg>
                        </dgm:if>
                        <dgm:else name="Name170">
                          <dgm:alg type="tx">
                            <dgm:param type="txAnchorVert" val="t"/>
                            <dgm:param type="parTxLTRAlign" val="l"/>
                            <dgm:param type="parTxRTLAlign" val="l"/>
                          </dgm:alg>
                        </dgm:else>
                      </dgm:choose>
                    </dgm:if>
                    <dgm:else name="Name171">
                      <dgm:choose name="Name172">
                        <dgm:if name="Name173" axis="root des" ptType="all node" func="maxDepth" op="gt" val="1">
                          <dgm:alg type="tx">
                            <dgm:param type="txAnchorVert" val="b"/>
                            <dgm:param type="txAnchorVertCh" val="b"/>
                            <dgm:param type="parTxLTRAlign" val="l"/>
                            <dgm:param type="parTxRTLAlign" val="r"/>
                          </dgm:alg>
                        </dgm:if>
                        <dgm:else name="Name174">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175">
                    <dgm:if name="Name176" func="var" arg="dir" op="equ" val="norm">
                      <dgm:constrLst>
                        <dgm:constr type="rMarg"/>
                        <dgm:constr type="tMarg"/>
                        <dgm:constr type="bMarg"/>
                      </dgm:constrLst>
                    </dgm:if>
                    <dgm:else name="Name177">
                      <dgm:constrLst>
                        <dgm:constr type="lMarg"/>
                        <dgm:constr type="tMarg"/>
                        <dgm:constr type="bMarg"/>
                      </dgm:constrLst>
                    </dgm:else>
                  </dgm:choose>
                  <dgm:ruleLst>
                    <dgm:rule type="primFontSz" val="5" fact="NaN" max="NaN"/>
                  </dgm:ruleLst>
                </dgm:layoutNode>
              </dgm:forEach>
              <dgm:forEach name="Name178" axis="ch" ptType="node" st="4" cnt="1">
                <dgm:layoutNode name="bullet5d" styleLbl="node1">
                  <dgm:alg type="sp"/>
                  <dgm:shape xmlns:r="http://schemas.openxmlformats.org/officeDocument/2006/relationships" type="ellipse" r:blip="">
                    <dgm:adjLst/>
                  </dgm:shape>
                  <dgm:presOf/>
                  <dgm:constrLst/>
                  <dgm:ruleLst/>
                </dgm:layoutNode>
                <dgm:layoutNode name="textBox5d" styleLbl="revTx">
                  <dgm:varLst>
                    <dgm:bulletEnabled val="1"/>
                  </dgm:varLst>
                  <dgm:choose name="Name179">
                    <dgm:if name="Name180" func="var" arg="dir" op="equ" val="norm">
                      <dgm:choose name="Name181">
                        <dgm:if name="Name182" axis="root des" ptType="all node" func="maxDepth" op="gt" val="1">
                          <dgm:alg type="tx">
                            <dgm:param type="txAnchorVert" val="t"/>
                            <dgm:param type="parTxLTRAlign" val="l"/>
                            <dgm:param type="parTxRTLAlign" val="r"/>
                          </dgm:alg>
                        </dgm:if>
                        <dgm:else name="Name183">
                          <dgm:alg type="tx">
                            <dgm:param type="txAnchorVert" val="t"/>
                            <dgm:param type="parTxLTRAlign" val="l"/>
                            <dgm:param type="parTxRTLAlign" val="l"/>
                          </dgm:alg>
                        </dgm:else>
                      </dgm:choose>
                    </dgm:if>
                    <dgm:else name="Name184">
                      <dgm:choose name="Name185">
                        <dgm:if name="Name186" axis="root des" ptType="all node" func="maxDepth" op="gt" val="1">
                          <dgm:alg type="tx">
                            <dgm:param type="txAnchorVert" val="b"/>
                            <dgm:param type="txAnchorVertCh" val="b"/>
                            <dgm:param type="parTxLTRAlign" val="l"/>
                            <dgm:param type="parTxRTLAlign" val="r"/>
                          </dgm:alg>
                        </dgm:if>
                        <dgm:else name="Name187">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188">
                    <dgm:if name="Name189" func="var" arg="dir" op="equ" val="norm">
                      <dgm:constrLst>
                        <dgm:constr type="rMarg"/>
                        <dgm:constr type="tMarg"/>
                        <dgm:constr type="bMarg"/>
                      </dgm:constrLst>
                    </dgm:if>
                    <dgm:else name="Name190">
                      <dgm:constrLst>
                        <dgm:constr type="lMarg"/>
                        <dgm:constr type="tMarg"/>
                        <dgm:constr type="bMarg"/>
                      </dgm:constrLst>
                    </dgm:else>
                  </dgm:choose>
                  <dgm:ruleLst>
                    <dgm:rule type="primFontSz" val="5" fact="NaN" max="NaN"/>
                  </dgm:ruleLst>
                </dgm:layoutNode>
              </dgm:forEach>
              <dgm:forEach name="Name191" axis="ch" ptType="node" st="5" cnt="1">
                <dgm:layoutNode name="bullet5e" styleLbl="node1">
                  <dgm:alg type="sp"/>
                  <dgm:shape xmlns:r="http://schemas.openxmlformats.org/officeDocument/2006/relationships" type="ellipse" r:blip="">
                    <dgm:adjLst/>
                  </dgm:shape>
                  <dgm:presOf/>
                  <dgm:constrLst/>
                  <dgm:ruleLst/>
                </dgm:layoutNode>
                <dgm:layoutNode name="textBox5e" styleLbl="revTx">
                  <dgm:varLst>
                    <dgm:bulletEnabled val="1"/>
                  </dgm:varLst>
                  <dgm:choose name="Name192">
                    <dgm:if name="Name193" func="var" arg="dir" op="equ" val="norm">
                      <dgm:choose name="Name194">
                        <dgm:if name="Name195" axis="root des" ptType="all node" func="maxDepth" op="gt" val="1">
                          <dgm:alg type="tx">
                            <dgm:param type="txAnchorVert" val="t"/>
                            <dgm:param type="parTxLTRAlign" val="l"/>
                            <dgm:param type="parTxRTLAlign" val="r"/>
                          </dgm:alg>
                        </dgm:if>
                        <dgm:else name="Name196">
                          <dgm:alg type="tx">
                            <dgm:param type="txAnchorVert" val="t"/>
                            <dgm:param type="parTxLTRAlign" val="l"/>
                            <dgm:param type="parTxRTLAlign" val="l"/>
                          </dgm:alg>
                        </dgm:else>
                      </dgm:choose>
                    </dgm:if>
                    <dgm:else name="Name197">
                      <dgm:choose name="Name198">
                        <dgm:if name="Name199" axis="root des" ptType="all node" func="maxDepth" op="gt" val="1">
                          <dgm:alg type="tx">
                            <dgm:param type="txAnchorVert" val="b"/>
                            <dgm:param type="txAnchorVertCh" val="b"/>
                            <dgm:param type="parTxLTRAlign" val="l"/>
                            <dgm:param type="parTxRTLAlign" val="r"/>
                          </dgm:alg>
                        </dgm:if>
                        <dgm:else name="Name200">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201">
                    <dgm:if name="Name202" func="var" arg="dir" op="equ" val="norm">
                      <dgm:constrLst>
                        <dgm:constr type="rMarg"/>
                        <dgm:constr type="tMarg"/>
                        <dgm:constr type="bMarg"/>
                      </dgm:constrLst>
                    </dgm:if>
                    <dgm:else name="Name203">
                      <dgm:constrLst>
                        <dgm:constr type="lMarg"/>
                        <dgm:constr type="tMarg"/>
                        <dgm:constr type="bMarg"/>
                      </dgm:constrLst>
                    </dgm:else>
                  </dgm:choose>
                  <dgm:ruleLst>
                    <dgm:rule type="primFontSz" val="5" fact="NaN" max="NaN"/>
                  </dgm:ruleLst>
                </dgm:layoutNode>
              </dgm:forEach>
            </dgm:layoutNode>
          </dgm:else>
        </dgm:choose>
      </dgm:if>
      <dgm:else name="Name204"/>
    </dgm:choose>
  </dgm:layoutNode>
</dgm:layoutDef>
</file>

<file path=word/diagrams/quickStyle1.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2286DB0-01FF-44C8-AA30-7437A001DE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CA_Official_Styled_Template.dotx</Template>
  <TotalTime>0</TotalTime>
  <Pages>10</Pages>
  <Words>1352</Words>
  <Characters>7707</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caiadmin</dc:creator>
  <cp:keywords/>
  <dc:description/>
  <cp:lastModifiedBy>Mike Jensen</cp:lastModifiedBy>
  <cp:revision>30</cp:revision>
  <cp:lastPrinted>2015-09-24T02:14:00Z</cp:lastPrinted>
  <dcterms:created xsi:type="dcterms:W3CDTF">2015-06-09T00:40:00Z</dcterms:created>
  <dcterms:modified xsi:type="dcterms:W3CDTF">2015-10-13T21:18:00Z</dcterms:modified>
</cp:coreProperties>
</file>