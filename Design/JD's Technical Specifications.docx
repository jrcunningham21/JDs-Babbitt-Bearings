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0481" w:rsidRDefault="00E1720F" w:rsidP="00DD74B8">
      <w:pPr>
        <w:tabs>
          <w:tab w:val="center" w:pos="486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-6686550</wp:posOffset>
                </wp:positionV>
                <wp:extent cx="4791075" cy="1866900"/>
                <wp:effectExtent l="0" t="0" r="9525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720F" w:rsidRDefault="00E1720F" w:rsidP="00E1720F">
                            <w:pPr>
                              <w:pStyle w:val="Heading2"/>
                              <w:spacing w:before="0" w:line="240" w:lineRule="auto"/>
                              <w:rPr>
                                <w:sz w:val="48"/>
                              </w:rPr>
                            </w:pPr>
                            <w:bookmarkStart w:id="0" w:name="_Toc412210601"/>
                            <w:r w:rsidRPr="00E1720F">
                              <w:rPr>
                                <w:sz w:val="48"/>
                              </w:rPr>
                              <w:t xml:space="preserve">COVER PAGE TITLE </w:t>
                            </w:r>
                            <w:r>
                              <w:rPr>
                                <w:sz w:val="48"/>
                              </w:rPr>
                              <w:t>GOES HERE</w:t>
                            </w:r>
                            <w:bookmarkEnd w:id="0"/>
                            <w:r>
                              <w:rPr>
                                <w:sz w:val="48"/>
                              </w:rPr>
                              <w:t xml:space="preserve"> </w:t>
                            </w:r>
                          </w:p>
                          <w:p w:rsidR="00E1720F" w:rsidRPr="00E1720F" w:rsidRDefault="00E1720F" w:rsidP="00E1720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11pt;margin-top:-526.5pt;width:377.25pt;height:14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" fillcolor="white [3201]" stroked="f" strokeweight=".5pt">
                <v:textbox>
                  <w:txbxContent>
                    <w:p w:rsidR="00E1720F" w:rsidRDefault="00E1720F" w:rsidP="00E1720F">
                      <w:pPr>
                        <w:pStyle w:val="Heading2"/>
                        <w:spacing w:before="0" w:line="240" w:lineRule="auto"/>
                        <w:rPr>
                          <w:sz w:val="48"/>
                        </w:rPr>
                      </w:pPr>
                      <w:bookmarkStart w:id="1" w:name="_Toc412210601"/>
                      <w:r w:rsidRPr="00E1720F">
                        <w:rPr>
                          <w:sz w:val="48"/>
                        </w:rPr>
                        <w:t xml:space="preserve">COVER PAGE TITLE </w:t>
                      </w:r>
                      <w:r>
                        <w:rPr>
                          <w:sz w:val="48"/>
                        </w:rPr>
                        <w:t>GOES HERE</w:t>
                      </w:r>
                      <w:bookmarkEnd w:id="1"/>
                      <w:r>
                        <w:rPr>
                          <w:sz w:val="48"/>
                        </w:rPr>
                        <w:t xml:space="preserve"> </w:t>
                      </w:r>
                    </w:p>
                    <w:p w:rsidR="00E1720F" w:rsidRPr="00E1720F" w:rsidRDefault="00E1720F" w:rsidP="00E1720F"/>
                  </w:txbxContent>
                </v:textbox>
              </v:shape>
            </w:pict>
          </mc:Fallback>
        </mc:AlternateContent>
      </w:r>
      <w:r w:rsidR="00D04AC8">
        <w:t xml:space="preserve">  </w:t>
      </w:r>
      <w:r w:rsidR="00150481">
        <w:t xml:space="preserve">  </w:t>
      </w:r>
      <w:r w:rsidR="00DD74B8">
        <w:tab/>
      </w:r>
    </w:p>
    <w:p w:rsidR="001A596E" w:rsidRDefault="001A596E" w:rsidP="005D116F"/>
    <w:p w:rsidR="001A596E" w:rsidRDefault="001A596E" w:rsidP="005D116F"/>
    <w:p w:rsidR="001A596E" w:rsidRDefault="001A596E" w:rsidP="005D116F"/>
    <w:p w:rsidR="001A596E" w:rsidRDefault="001A596E" w:rsidP="005D116F"/>
    <w:p w:rsidR="001A596E" w:rsidRDefault="001A596E" w:rsidP="005D116F"/>
    <w:p w:rsidR="001A596E" w:rsidRDefault="001A596E" w:rsidP="005D116F"/>
    <w:p w:rsidR="001A596E" w:rsidRDefault="001A596E" w:rsidP="005D116F"/>
    <w:p w:rsidR="001A596E" w:rsidRDefault="000C27D5" w:rsidP="005D116F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F58B17" wp14:editId="46E5D8AE">
                <wp:simplePos x="0" y="0"/>
                <wp:positionH relativeFrom="column">
                  <wp:posOffset>1533525</wp:posOffset>
                </wp:positionH>
                <wp:positionV relativeFrom="paragraph">
                  <wp:posOffset>34290</wp:posOffset>
                </wp:positionV>
                <wp:extent cx="5095875" cy="33147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5875" cy="331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289B" w:rsidRPr="00963BD7" w:rsidRDefault="00D27A1A" w:rsidP="005D116F">
                            <w:pPr>
                              <w:pStyle w:val="Heading2"/>
                              <w:rPr>
                                <w:rFonts w:ascii="Gotham-Light" w:hAnsi="Gotham-Light"/>
                                <w:sz w:val="48"/>
                                <w:szCs w:val="48"/>
                              </w:rPr>
                            </w:pPr>
                            <w:bookmarkStart w:id="2" w:name="_Toc412210602"/>
                            <w:r>
                              <w:rPr>
                                <w:rFonts w:ascii="Gotham-Light" w:hAnsi="Gotham-Light"/>
                                <w:sz w:val="48"/>
                                <w:szCs w:val="48"/>
                              </w:rPr>
                              <w:t>JD’s babbitt bearings</w:t>
                            </w:r>
                            <w:r w:rsidR="00A06AB9">
                              <w:rPr>
                                <w:rFonts w:ascii="Gotham-Light" w:hAnsi="Gotham-Light"/>
                                <w:sz w:val="48"/>
                                <w:szCs w:val="48"/>
                              </w:rPr>
                              <w:t xml:space="preserve"> technical specifications</w:t>
                            </w:r>
                            <w:bookmarkEnd w:id="2"/>
                            <w:r w:rsidR="001A289B" w:rsidRPr="00963BD7">
                              <w:rPr>
                                <w:rFonts w:ascii="Gotham-Light" w:hAnsi="Gotham-Light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58B17" id="Text Box 7" o:spid="_x0000_s1027" type="#_x0000_t202" style="position:absolute;margin-left:120.75pt;margin-top:2.7pt;width:401.25pt;height:26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" filled="f" stroked="f">
                <v:textbox>
                  <w:txbxContent>
                    <w:p w:rsidR="001A289B" w:rsidRPr="00963BD7" w:rsidRDefault="00D27A1A" w:rsidP="005D116F">
                      <w:pPr>
                        <w:pStyle w:val="Heading2"/>
                        <w:rPr>
                          <w:rFonts w:ascii="Gotham-Light" w:hAnsi="Gotham-Light"/>
                          <w:sz w:val="48"/>
                          <w:szCs w:val="48"/>
                        </w:rPr>
                      </w:pPr>
                      <w:bookmarkStart w:id="3" w:name="_Toc412210602"/>
                      <w:r>
                        <w:rPr>
                          <w:rFonts w:ascii="Gotham-Light" w:hAnsi="Gotham-Light"/>
                          <w:sz w:val="48"/>
                          <w:szCs w:val="48"/>
                        </w:rPr>
                        <w:t>JD’s babbitt bearings</w:t>
                      </w:r>
                      <w:r w:rsidR="00A06AB9">
                        <w:rPr>
                          <w:rFonts w:ascii="Gotham-Light" w:hAnsi="Gotham-Light"/>
                          <w:sz w:val="48"/>
                          <w:szCs w:val="48"/>
                        </w:rPr>
                        <w:t xml:space="preserve"> technical specifications</w:t>
                      </w:r>
                      <w:bookmarkEnd w:id="3"/>
                      <w:r w:rsidR="001A289B" w:rsidRPr="00963BD7">
                        <w:rPr>
                          <w:rFonts w:ascii="Gotham-Light" w:hAnsi="Gotham-Light"/>
                          <w:sz w:val="48"/>
                          <w:szCs w:val="4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1A596E" w:rsidRDefault="001A596E" w:rsidP="005D116F"/>
    <w:p w:rsidR="001A596E" w:rsidRDefault="001A596E" w:rsidP="005D116F"/>
    <w:p w:rsidR="001A596E" w:rsidRDefault="001A596E" w:rsidP="005D116F"/>
    <w:p w:rsidR="001A596E" w:rsidRDefault="001A596E" w:rsidP="005D116F"/>
    <w:p w:rsidR="001A596E" w:rsidRDefault="001A596E" w:rsidP="005D116F"/>
    <w:p w:rsidR="001A596E" w:rsidRDefault="001A596E" w:rsidP="005D116F"/>
    <w:p w:rsidR="001A596E" w:rsidRDefault="001A596E" w:rsidP="005D116F"/>
    <w:p w:rsidR="001A596E" w:rsidRDefault="001A596E" w:rsidP="005D116F"/>
    <w:p w:rsidR="001A596E" w:rsidRDefault="001A596E" w:rsidP="005D116F"/>
    <w:p w:rsidR="001A596E" w:rsidRDefault="001A596E" w:rsidP="005D116F"/>
    <w:p w:rsidR="001A596E" w:rsidRDefault="001A596E" w:rsidP="005D116F"/>
    <w:p w:rsidR="001A596E" w:rsidRDefault="001A596E" w:rsidP="005D116F"/>
    <w:p w:rsidR="001A596E" w:rsidRDefault="001A596E" w:rsidP="005D116F"/>
    <w:p w:rsidR="001A596E" w:rsidRDefault="001A596E" w:rsidP="005D116F"/>
    <w:p w:rsidR="001A596E" w:rsidRDefault="001A596E" w:rsidP="005D116F"/>
    <w:p w:rsidR="001A596E" w:rsidRDefault="001A596E" w:rsidP="005D116F"/>
    <w:p w:rsidR="001A596E" w:rsidRDefault="001A596E" w:rsidP="005D116F"/>
    <w:p w:rsidR="001A596E" w:rsidRDefault="001A596E" w:rsidP="005D116F"/>
    <w:p w:rsidR="001A596E" w:rsidRDefault="001A596E" w:rsidP="005D116F"/>
    <w:p w:rsidR="001A596E" w:rsidRDefault="001A596E" w:rsidP="005D116F"/>
    <w:p w:rsidR="001A596E" w:rsidRDefault="001A596E" w:rsidP="005D116F"/>
    <w:p w:rsidR="001A596E" w:rsidRDefault="001A596E" w:rsidP="005D116F"/>
    <w:p w:rsidR="001A596E" w:rsidRDefault="001A596E" w:rsidP="005D116F"/>
    <w:p w:rsidR="00A06AB9" w:rsidRDefault="00A06AB9">
      <w:pPr>
        <w:spacing w:line="240" w:lineRule="auto"/>
      </w:pPr>
      <w:r>
        <w:br w:type="page"/>
      </w:r>
    </w:p>
    <w:p w:rsidR="005D116F" w:rsidRDefault="00FF6AEB" w:rsidP="00C840D8">
      <w:pPr>
        <w:pStyle w:val="Heading2"/>
      </w:pPr>
      <w:bookmarkStart w:id="4" w:name="_Toc412210604"/>
      <w:r>
        <w:lastRenderedPageBreak/>
        <w:t>Solution architecture</w:t>
      </w:r>
      <w:bookmarkEnd w:id="4"/>
    </w:p>
    <w:p w:rsidR="004C14D1" w:rsidRDefault="004C14D1" w:rsidP="004C14D1">
      <w:pPr>
        <w:pStyle w:val="Heading3"/>
      </w:pPr>
      <w:bookmarkStart w:id="5" w:name="_Toc412210606"/>
      <w:r>
        <w:t>Database</w:t>
      </w:r>
      <w:r w:rsidR="004F703F">
        <w:t xml:space="preserve"> Project</w:t>
      </w:r>
      <w:bookmarkEnd w:id="5"/>
    </w:p>
    <w:p w:rsidR="004C14D1" w:rsidRPr="004C14D1" w:rsidRDefault="004C14D1" w:rsidP="004C14D1">
      <w:r>
        <w:tab/>
        <w:t>For keeping tables, stored procedures, and other database entities up to date</w:t>
      </w:r>
    </w:p>
    <w:p w:rsidR="00F05AE4" w:rsidRDefault="00F05AE4" w:rsidP="00F05AE4">
      <w:pPr>
        <w:pStyle w:val="Heading3"/>
      </w:pPr>
      <w:r>
        <w:t>Web Project</w:t>
      </w:r>
    </w:p>
    <w:p w:rsidR="00F05AE4" w:rsidRDefault="00F05AE4" w:rsidP="004F703F">
      <w:r>
        <w:tab/>
        <w:t>For controllers, views, and client side scripts</w:t>
      </w:r>
    </w:p>
    <w:p w:rsidR="00F05AE4" w:rsidRDefault="00F05AE4" w:rsidP="002B7FF6">
      <w:pPr>
        <w:pStyle w:val="Heading3"/>
      </w:pPr>
      <w:r>
        <w:t>Model Project</w:t>
      </w:r>
    </w:p>
    <w:p w:rsidR="00F05AE4" w:rsidRDefault="00F05AE4" w:rsidP="004F703F">
      <w:r>
        <w:tab/>
        <w:t xml:space="preserve">For </w:t>
      </w:r>
      <w:r w:rsidR="002B7FF6">
        <w:t xml:space="preserve">the data model and any </w:t>
      </w:r>
      <w:r w:rsidR="00A82C19">
        <w:t>view models needed in the UI</w:t>
      </w:r>
    </w:p>
    <w:p w:rsidR="005D116F" w:rsidRDefault="005D116F" w:rsidP="005D116F"/>
    <w:p w:rsidR="00C840D8" w:rsidRPr="00C840D8" w:rsidRDefault="00C840D8" w:rsidP="00C840D8">
      <w:pPr>
        <w:pStyle w:val="Heading2"/>
      </w:pPr>
      <w:bookmarkStart w:id="6" w:name="_Toc412210609"/>
      <w:r>
        <w:t>Development Environment</w:t>
      </w:r>
      <w:bookmarkEnd w:id="6"/>
    </w:p>
    <w:p w:rsidR="00C840D8" w:rsidRDefault="00C840D8" w:rsidP="00C840D8">
      <w:r>
        <w:t>The web portion solution will be developed using Microsoft Visual Studio 2013 in C# using .NET 4.5.2. Solution files will be source saved in a locally hosted Microsoft Team Foundation Server (TFS) and tasks will be logged in TFS appropriately. Source files will be managed with a strict check-in check-out policy and file version control will be implemented. Local database testing will be done</w:t>
      </w:r>
      <w:r w:rsidR="00A82C19">
        <w:t xml:space="preserve"> using Microsoft SQL Server 2014</w:t>
      </w:r>
      <w:r>
        <w:t>.</w:t>
      </w:r>
    </w:p>
    <w:p w:rsidR="00C840D8" w:rsidRDefault="00C840D8" w:rsidP="00C840D8"/>
    <w:p w:rsidR="00C840D8" w:rsidRDefault="00C840D8" w:rsidP="00C840D8">
      <w:pPr>
        <w:pStyle w:val="Heading2"/>
      </w:pPr>
      <w:bookmarkStart w:id="7" w:name="_Toc412210610"/>
      <w:r>
        <w:t>Hosting environment</w:t>
      </w:r>
      <w:bookmarkEnd w:id="7"/>
    </w:p>
    <w:p w:rsidR="00C840D8" w:rsidRDefault="00C840D8" w:rsidP="00C840D8">
      <w:r w:rsidRPr="005620C1">
        <w:t>The We</w:t>
      </w:r>
      <w:r>
        <w:t xml:space="preserve">b Application and Database will be hosted on </w:t>
      </w:r>
      <w:r w:rsidR="0018021C">
        <w:t>premise in a climate controlled server room.</w:t>
      </w:r>
      <w:r>
        <w:t xml:space="preserve"> </w:t>
      </w:r>
      <w:r w:rsidR="009C0FC3">
        <w:t xml:space="preserve">If a customer portal is </w:t>
      </w:r>
      <w:r w:rsidR="00F711B1">
        <w:t>required, considerations will be made to host it on Windows Azure.</w:t>
      </w:r>
      <w:r w:rsidR="00D04AC8">
        <w:t xml:space="preserve">  There will be a public-facing customer job status page that will be hosted in Azure, along with an Azure database to support it.</w:t>
      </w:r>
    </w:p>
    <w:p w:rsidR="00C840D8" w:rsidRDefault="00A6589B" w:rsidP="00A6589B">
      <w:pPr>
        <w:pStyle w:val="Heading2"/>
      </w:pPr>
      <w:bookmarkStart w:id="8" w:name="_Toc412210612"/>
      <w:r>
        <w:t>Data transfer</w:t>
      </w:r>
      <w:bookmarkEnd w:id="8"/>
    </w:p>
    <w:p w:rsidR="00A6589B" w:rsidRDefault="00A6589B" w:rsidP="00A6589B">
      <w:r>
        <w:t>Communication between the Web Application and the SQL Database will be thr</w:t>
      </w:r>
      <w:r w:rsidR="0018021C">
        <w:t>ough the use of Entity Framework</w:t>
      </w:r>
      <w:r>
        <w:t>. This reduces the risk of malicious database manipulation and increases the efficiency of coding, maintenance, and data access.</w:t>
      </w:r>
    </w:p>
    <w:p w:rsidR="00A6589B" w:rsidRDefault="00A6589B" w:rsidP="00A6589B">
      <w:r>
        <w:t xml:space="preserve">Secure Socket Layer (SSL) cryptographic protocol may be used to ensure that the data transferred between the web server and the device is encrypted. </w:t>
      </w:r>
      <w:r w:rsidR="00D04AC8">
        <w:t>Data transfer between the locally hosted database and the Azure database will occur as the data is updated locally and will be done by the web app.</w:t>
      </w:r>
    </w:p>
    <w:p w:rsidR="00A6589B" w:rsidRDefault="00A6589B" w:rsidP="00A6589B"/>
    <w:p w:rsidR="00A6589B" w:rsidRDefault="00A6589B" w:rsidP="00A6589B">
      <w:pPr>
        <w:pStyle w:val="Heading2"/>
      </w:pPr>
      <w:bookmarkStart w:id="9" w:name="_Toc412210613"/>
      <w:r>
        <w:t>Third party solutions</w:t>
      </w:r>
      <w:bookmarkEnd w:id="9"/>
    </w:p>
    <w:p w:rsidR="00D04AC8" w:rsidRDefault="00D04AC8" w:rsidP="00D04AC8">
      <w:pPr>
        <w:pStyle w:val="Heading3"/>
      </w:pPr>
      <w:r>
        <w:t>Twitter Bootstrap</w:t>
      </w:r>
    </w:p>
    <w:p w:rsidR="00D04AC8" w:rsidRDefault="00D04AC8" w:rsidP="00D04AC8">
      <w:r>
        <w:tab/>
        <w:t>For user interface styling; to make the site responsive to the browser size of large and smal</w:t>
      </w:r>
      <w:bookmarkStart w:id="10" w:name="_GoBack"/>
      <w:bookmarkEnd w:id="10"/>
      <w:r>
        <w:t>l devices</w:t>
      </w:r>
    </w:p>
    <w:p w:rsidR="00D04AC8" w:rsidRDefault="00D04AC8" w:rsidP="00D04AC8">
      <w:pPr>
        <w:pStyle w:val="Heading3"/>
      </w:pPr>
      <w:r>
        <w:t>Kendo UI</w:t>
      </w:r>
    </w:p>
    <w:p w:rsidR="00D04AC8" w:rsidRDefault="00D04AC8" w:rsidP="00D04AC8">
      <w:r>
        <w:tab/>
      </w:r>
      <w:r>
        <w:t xml:space="preserve">Several user controls and UI extensions, such as a calendar control, may be </w:t>
      </w:r>
      <w:proofErr w:type="spellStart"/>
      <w:r>
        <w:t>usedo</w:t>
      </w:r>
      <w:proofErr w:type="spellEnd"/>
      <w:r>
        <w:t xml:space="preserve"> to facilitate delivery.</w:t>
      </w:r>
    </w:p>
    <w:p w:rsidR="00D04AC8" w:rsidRPr="00D04AC8" w:rsidRDefault="00D04AC8" w:rsidP="00D04AC8">
      <w:pPr>
        <w:rPr>
          <w:b/>
        </w:rPr>
      </w:pPr>
      <w:proofErr w:type="gramStart"/>
      <w:r w:rsidRPr="00D04AC8">
        <w:rPr>
          <w:b/>
        </w:rPr>
        <w:t>jQuery</w:t>
      </w:r>
      <w:proofErr w:type="gramEnd"/>
    </w:p>
    <w:p w:rsidR="00D04AC8" w:rsidRPr="00D04AC8" w:rsidRDefault="00D04AC8" w:rsidP="00D04AC8">
      <w:pPr>
        <w:rPr>
          <w:b/>
        </w:rPr>
      </w:pPr>
      <w:proofErr w:type="spellStart"/>
      <w:r w:rsidRPr="00D04AC8">
        <w:rPr>
          <w:b/>
        </w:rPr>
        <w:t>Modernizr</w:t>
      </w:r>
      <w:proofErr w:type="spellEnd"/>
    </w:p>
    <w:p w:rsidR="00A6589B" w:rsidRDefault="00A6589B" w:rsidP="00A6589B"/>
    <w:p w:rsidR="00963F2C" w:rsidRDefault="00963F2C" w:rsidP="00963F2C">
      <w:pPr>
        <w:pStyle w:val="Heading2"/>
      </w:pPr>
      <w:bookmarkStart w:id="11" w:name="_Toc412210617"/>
      <w:r>
        <w:t>Supported browsers</w:t>
      </w:r>
      <w:bookmarkEnd w:id="11"/>
    </w:p>
    <w:p w:rsidR="00963F2C" w:rsidRDefault="00963F2C" w:rsidP="00963F2C">
      <w:r>
        <w:t xml:space="preserve">The web portal portion of the solution </w:t>
      </w:r>
      <w:r w:rsidR="00A82C19">
        <w:t xml:space="preserve">will support </w:t>
      </w:r>
      <w:r w:rsidR="00D04AC8">
        <w:t xml:space="preserve">Edge, </w:t>
      </w:r>
      <w:r w:rsidR="00A82C19">
        <w:t>Internet Explorer 10</w:t>
      </w:r>
      <w:r>
        <w:t xml:space="preserve">+, Firefox, Chrome, and Safari (versions current at time of deployment). </w:t>
      </w:r>
      <w:r w:rsidR="00C04A07">
        <w:t>The workflow areas of the site will be designed to function on a tablet sized device, and if feasible, a smartphone sized device.</w:t>
      </w:r>
      <w:r>
        <w:t xml:space="preserve"> </w:t>
      </w:r>
    </w:p>
    <w:p w:rsidR="00D04AC8" w:rsidRDefault="00D04AC8" w:rsidP="00963F2C">
      <w:r w:rsidRPr="00D04AC8">
        <w:rPr>
          <w:rStyle w:val="Heading2Char"/>
        </w:rPr>
        <w:lastRenderedPageBreak/>
        <w:t>Solution Topology</w:t>
      </w:r>
      <w:r>
        <w:rPr>
          <w:noProof/>
          <w:lang w:val="en-US"/>
        </w:rPr>
        <w:drawing>
          <wp:inline distT="0" distB="0" distL="0" distR="0" wp14:anchorId="24F37688" wp14:editId="2B5C4F2C">
            <wp:extent cx="6172200" cy="713105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713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F2C" w:rsidRDefault="00963F2C" w:rsidP="00963F2C"/>
    <w:p w:rsidR="00963F2C" w:rsidRDefault="00B9616F" w:rsidP="00B9616F">
      <w:pPr>
        <w:pStyle w:val="Heading2"/>
      </w:pPr>
      <w:bookmarkStart w:id="12" w:name="_Toc412210618"/>
      <w:r>
        <w:lastRenderedPageBreak/>
        <w:t>Other technologies considered</w:t>
      </w:r>
      <w:bookmarkEnd w:id="12"/>
    </w:p>
    <w:p w:rsidR="001E377E" w:rsidRDefault="00C04A07" w:rsidP="00B9616F">
      <w:r>
        <w:t>Windows Azure – for customer portal</w:t>
      </w:r>
    </w:p>
    <w:p w:rsidR="00B9616F" w:rsidRDefault="00B9616F" w:rsidP="00B9616F">
      <w:r>
        <w:t>Other data access methods</w:t>
      </w:r>
    </w:p>
    <w:p w:rsidR="00B9616F" w:rsidRPr="00B9616F" w:rsidRDefault="00B9616F" w:rsidP="00B9616F">
      <w:r>
        <w:t>Elements from earlier .NET frameworks</w:t>
      </w:r>
    </w:p>
    <w:p w:rsidR="0072578B" w:rsidRPr="005D116F" w:rsidRDefault="0072578B" w:rsidP="005D116F"/>
    <w:sectPr w:rsidR="0072578B" w:rsidRPr="005D116F" w:rsidSect="0072052C">
      <w:headerReference w:type="default" r:id="rId9"/>
      <w:footerReference w:type="default" r:id="rId10"/>
      <w:headerReference w:type="first" r:id="rId11"/>
      <w:footerReference w:type="first" r:id="rId12"/>
      <w:pgSz w:w="12240" w:h="15840"/>
      <w:pgMar w:top="1080" w:right="1170" w:bottom="1080" w:left="1350" w:header="720" w:footer="7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22A4" w:rsidRDefault="004422A4" w:rsidP="005D116F">
      <w:r>
        <w:separator/>
      </w:r>
    </w:p>
  </w:endnote>
  <w:endnote w:type="continuationSeparator" w:id="0">
    <w:p w:rsidR="004422A4" w:rsidRDefault="004422A4" w:rsidP="005D11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tham-Book"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tham-Light"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50254355"/>
      <w:docPartObj>
        <w:docPartGallery w:val="Page Numbers (Bottom of Page)"/>
        <w:docPartUnique/>
      </w:docPartObj>
    </w:sdtPr>
    <w:sdtEndPr/>
    <w:sdtContent>
      <w:sdt>
        <w:sdtPr>
          <w:id w:val="1130210235"/>
          <w:docPartObj>
            <w:docPartGallery w:val="Page Numbers (Top of Page)"/>
            <w:docPartUnique/>
          </w:docPartObj>
        </w:sdtPr>
        <w:sdtEndPr/>
        <w:sdtContent>
          <w:p w:rsidR="0072052C" w:rsidRDefault="0072052C" w:rsidP="0072052C">
            <w:pPr>
              <w:jc w:val="right"/>
            </w:pPr>
            <w:r>
              <w:t xml:space="preserve">Page </w:t>
            </w:r>
            <w:r>
              <w:fldChar w:fldCharType="begin"/>
            </w:r>
            <w:r>
              <w:instrText xml:space="preserve"> PAGE </w:instrText>
            </w:r>
            <w:r>
              <w:fldChar w:fldCharType="separate"/>
            </w:r>
            <w:r w:rsidR="00D04AC8">
              <w:rPr>
                <w:noProof/>
              </w:rPr>
              <w:t>5</w:t>
            </w:r>
            <w:r>
              <w:fldChar w:fldCharType="end"/>
            </w:r>
            <w:r>
              <w:t xml:space="preserve"> of </w:t>
            </w:r>
            <w:r>
              <w:fldChar w:fldCharType="begin"/>
            </w:r>
            <w:r>
              <w:instrText xml:space="preserve"> NUMPAGES  </w:instrText>
            </w:r>
            <w:r>
              <w:fldChar w:fldCharType="separate"/>
            </w:r>
            <w:r w:rsidR="00D04AC8">
              <w:rPr>
                <w:noProof/>
              </w:rPr>
              <w:t>5</w:t>
            </w:r>
            <w:r>
              <w:fldChar w:fldCharType="end"/>
            </w:r>
          </w:p>
        </w:sdtContent>
      </w:sdt>
    </w:sdtContent>
  </w:sdt>
  <w:p w:rsidR="0072052C" w:rsidRDefault="0072052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596E" w:rsidRDefault="001A596E" w:rsidP="001A596E">
    <w:pPr>
      <w:pStyle w:val="Footer"/>
      <w:tabs>
        <w:tab w:val="clear" w:pos="4320"/>
        <w:tab w:val="clear" w:pos="8640"/>
        <w:tab w:val="left" w:pos="3900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22A4" w:rsidRDefault="004422A4" w:rsidP="005D116F">
      <w:r>
        <w:separator/>
      </w:r>
    </w:p>
  </w:footnote>
  <w:footnote w:type="continuationSeparator" w:id="0">
    <w:p w:rsidR="004422A4" w:rsidRDefault="004422A4" w:rsidP="005D116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289B" w:rsidRDefault="00DB37CC" w:rsidP="005D116F">
    <w:pPr>
      <w:pStyle w:val="Header"/>
    </w:pPr>
    <w:r w:rsidRPr="00150481">
      <w:rPr>
        <w:noProof/>
        <w:lang w:val="en-US"/>
      </w:rPr>
      <w:drawing>
        <wp:anchor distT="0" distB="0" distL="114300" distR="114300" simplePos="0" relativeHeight="251656704" behindDoc="0" locked="0" layoutInCell="1" allowOverlap="1" wp14:anchorId="55995C34" wp14:editId="7773269B">
          <wp:simplePos x="0" y="0"/>
          <wp:positionH relativeFrom="page">
            <wp:posOffset>7207250</wp:posOffset>
          </wp:positionH>
          <wp:positionV relativeFrom="page">
            <wp:posOffset>234950</wp:posOffset>
          </wp:positionV>
          <wp:extent cx="292100" cy="279400"/>
          <wp:effectExtent l="0" t="0" r="0" b="6350"/>
          <wp:wrapTight wrapText="bothSides">
            <wp:wrapPolygon edited="0">
              <wp:start x="0" y="0"/>
              <wp:lineTo x="0" y="20618"/>
              <wp:lineTo x="19722" y="20618"/>
              <wp:lineTo x="19722" y="0"/>
              <wp:lineTo x="0" y="0"/>
            </wp:wrapPolygon>
          </wp:wrapTight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2100" cy="279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963BD7">
      <w:rPr>
        <w:noProof/>
        <w:lang w:val="en-US"/>
      </w:rPr>
      <w:drawing>
        <wp:anchor distT="0" distB="0" distL="114300" distR="114300" simplePos="0" relativeHeight="251657728" behindDoc="1" locked="0" layoutInCell="1" allowOverlap="1" wp14:anchorId="43837027" wp14:editId="24727258">
          <wp:simplePos x="0" y="0"/>
          <wp:positionH relativeFrom="page">
            <wp:posOffset>109220</wp:posOffset>
          </wp:positionH>
          <wp:positionV relativeFrom="margin">
            <wp:align>center</wp:align>
          </wp:positionV>
          <wp:extent cx="76200" cy="12263424"/>
          <wp:effectExtent l="0" t="0" r="0" b="508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" cy="122634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289B" w:rsidRDefault="00D04AC8" w:rsidP="001A596E">
    <w:pPr>
      <w:pStyle w:val="Header"/>
      <w:tabs>
        <w:tab w:val="clear" w:pos="4320"/>
        <w:tab w:val="clear" w:pos="8640"/>
        <w:tab w:val="left" w:pos="8925"/>
      </w:tabs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-67.5pt;margin-top:-35.9pt;width:612pt;height:791.45pt;z-index:-251657728;mso-position-horizontal:absolute;mso-position-horizontal-relative:text;mso-position-vertical:absolute;mso-position-vertical-relative:text">
          <v:imagedata r:id="rId1" o:title="Page-Cover-Standard-Background"/>
        </v:shape>
      </w:pict>
    </w:r>
    <w:r w:rsidR="001A596E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57B89B8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4BC0ED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18AAFF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5989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298133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574903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5028E7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1A09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AE61E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20FB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AD6EFA"/>
    <w:multiLevelType w:val="hybridMultilevel"/>
    <w:tmpl w:val="8C8A0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8249CA"/>
    <w:multiLevelType w:val="hybridMultilevel"/>
    <w:tmpl w:val="1D2EB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0A2904"/>
    <w:multiLevelType w:val="hybridMultilevel"/>
    <w:tmpl w:val="69A2C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2A6CB2"/>
    <w:multiLevelType w:val="multilevel"/>
    <w:tmpl w:val="F86A8DB2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780"/>
      </w:pPr>
    </w:lvl>
    <w:lvl w:ilvl="1">
      <w:start w:val="1"/>
      <w:numFmt w:val="decimal"/>
      <w:pStyle w:val="Style9"/>
      <w:lvlText w:val="%1.%2"/>
      <w:lvlJc w:val="left"/>
      <w:pPr>
        <w:tabs>
          <w:tab w:val="num" w:pos="1020"/>
        </w:tabs>
        <w:ind w:left="1020" w:hanging="780"/>
      </w:pPr>
    </w:lvl>
    <w:lvl w:ilvl="2">
      <w:start w:val="6"/>
      <w:numFmt w:val="decimal"/>
      <w:lvlText w:val="%1.%2.%3"/>
      <w:lvlJc w:val="left"/>
      <w:pPr>
        <w:tabs>
          <w:tab w:val="num" w:pos="1260"/>
        </w:tabs>
        <w:ind w:left="1260" w:hanging="78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080"/>
      </w:pPr>
    </w:lvl>
    <w:lvl w:ilvl="4">
      <w:start w:val="1"/>
      <w:numFmt w:val="decimal"/>
      <w:lvlText w:val="%1.%2.%3.%4.%5"/>
      <w:lvlJc w:val="left"/>
      <w:pPr>
        <w:tabs>
          <w:tab w:val="num" w:pos="2400"/>
        </w:tabs>
        <w:ind w:left="2400" w:hanging="1440"/>
      </w:pPr>
      <w:rPr>
        <w:color w:val="FF0000"/>
      </w:rPr>
    </w:lvl>
    <w:lvl w:ilvl="5">
      <w:start w:val="1"/>
      <w:numFmt w:val="decimal"/>
      <w:lvlText w:val="%1.%2.%3.%4.%5.%6"/>
      <w:lvlJc w:val="left"/>
      <w:pPr>
        <w:tabs>
          <w:tab w:val="num" w:pos="2640"/>
        </w:tabs>
        <w:ind w:left="26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3840"/>
        </w:tabs>
        <w:ind w:left="3840" w:hanging="2160"/>
      </w:pPr>
    </w:lvl>
    <w:lvl w:ilvl="8">
      <w:start w:val="1"/>
      <w:numFmt w:val="decimal"/>
      <w:lvlText w:val="%1.%2.%3.%4.%5.%6.%7.%8.%9"/>
      <w:lvlJc w:val="left"/>
      <w:pPr>
        <w:tabs>
          <w:tab w:val="num" w:pos="4080"/>
        </w:tabs>
        <w:ind w:left="4080" w:hanging="2160"/>
      </w:pPr>
    </w:lvl>
  </w:abstractNum>
  <w:abstractNum w:abstractNumId="14" w15:restartNumberingAfterBreak="0">
    <w:nsid w:val="37D17BEA"/>
    <w:multiLevelType w:val="hybridMultilevel"/>
    <w:tmpl w:val="35FEC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3F2671"/>
    <w:multiLevelType w:val="hybridMultilevel"/>
    <w:tmpl w:val="E4C86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15"/>
  </w:num>
  <w:num w:numId="4">
    <w:abstractNumId w:val="10"/>
  </w:num>
  <w:num w:numId="5">
    <w:abstractNumId w:val="14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OpenInPublishingView" w:val="0"/>
    <w:docVar w:name="ShowStaticGuides" w:val="1"/>
  </w:docVars>
  <w:rsids>
    <w:rsidRoot w:val="00A06AB9"/>
    <w:rsid w:val="000143CE"/>
    <w:rsid w:val="000433F4"/>
    <w:rsid w:val="00050857"/>
    <w:rsid w:val="000C27D5"/>
    <w:rsid w:val="00135259"/>
    <w:rsid w:val="00150481"/>
    <w:rsid w:val="0015436B"/>
    <w:rsid w:val="0018021C"/>
    <w:rsid w:val="00197205"/>
    <w:rsid w:val="001A289B"/>
    <w:rsid w:val="001A596E"/>
    <w:rsid w:val="001D74AB"/>
    <w:rsid w:val="001E377E"/>
    <w:rsid w:val="0023041B"/>
    <w:rsid w:val="002513DB"/>
    <w:rsid w:val="00273E07"/>
    <w:rsid w:val="002B7FF6"/>
    <w:rsid w:val="003B405E"/>
    <w:rsid w:val="003C0F84"/>
    <w:rsid w:val="003F4CF9"/>
    <w:rsid w:val="004422A4"/>
    <w:rsid w:val="004C14D1"/>
    <w:rsid w:val="004F703F"/>
    <w:rsid w:val="00526240"/>
    <w:rsid w:val="005B61B0"/>
    <w:rsid w:val="005D116F"/>
    <w:rsid w:val="005F0C0A"/>
    <w:rsid w:val="00616D39"/>
    <w:rsid w:val="0072052C"/>
    <w:rsid w:val="0072578B"/>
    <w:rsid w:val="007D50FA"/>
    <w:rsid w:val="00810AB1"/>
    <w:rsid w:val="008473A7"/>
    <w:rsid w:val="00872FAE"/>
    <w:rsid w:val="00892D2F"/>
    <w:rsid w:val="008E40CF"/>
    <w:rsid w:val="009034B0"/>
    <w:rsid w:val="0096261B"/>
    <w:rsid w:val="00963BD7"/>
    <w:rsid w:val="00963F2C"/>
    <w:rsid w:val="009C0FC3"/>
    <w:rsid w:val="00A06AB9"/>
    <w:rsid w:val="00A11E84"/>
    <w:rsid w:val="00A6589B"/>
    <w:rsid w:val="00A82C19"/>
    <w:rsid w:val="00AD5D04"/>
    <w:rsid w:val="00B12E93"/>
    <w:rsid w:val="00B411D7"/>
    <w:rsid w:val="00B56A4C"/>
    <w:rsid w:val="00B9616F"/>
    <w:rsid w:val="00BC0E64"/>
    <w:rsid w:val="00BF5380"/>
    <w:rsid w:val="00C0126B"/>
    <w:rsid w:val="00C04A07"/>
    <w:rsid w:val="00C07A2D"/>
    <w:rsid w:val="00C57EB3"/>
    <w:rsid w:val="00C67313"/>
    <w:rsid w:val="00C71B8D"/>
    <w:rsid w:val="00C840D8"/>
    <w:rsid w:val="00CB61A4"/>
    <w:rsid w:val="00CC2499"/>
    <w:rsid w:val="00D04AC8"/>
    <w:rsid w:val="00D27A1A"/>
    <w:rsid w:val="00D86A95"/>
    <w:rsid w:val="00DA7D05"/>
    <w:rsid w:val="00DB37CC"/>
    <w:rsid w:val="00DB6F4C"/>
    <w:rsid w:val="00DD74B8"/>
    <w:rsid w:val="00E1720F"/>
    <w:rsid w:val="00E557A6"/>
    <w:rsid w:val="00E6495A"/>
    <w:rsid w:val="00E70723"/>
    <w:rsid w:val="00EB468A"/>
    <w:rsid w:val="00ED0E64"/>
    <w:rsid w:val="00EF19C2"/>
    <w:rsid w:val="00F05AE4"/>
    <w:rsid w:val="00F23860"/>
    <w:rsid w:val="00F62B10"/>
    <w:rsid w:val="00F711B1"/>
    <w:rsid w:val="00F87BA6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."/>
  <w:listSeparator w:val=","/>
  <w14:defaultImageDpi w14:val="300"/>
  <w15:docId w15:val="{C65EF7DB-3592-4D72-8C78-DA2C16FFE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CA Normal"/>
    <w:qFormat/>
    <w:rsid w:val="009034B0"/>
    <w:pPr>
      <w:spacing w:line="360" w:lineRule="auto"/>
    </w:pPr>
    <w:rPr>
      <w:rFonts w:ascii="Arial" w:hAnsi="Arial" w:cs="Arial"/>
      <w:color w:val="595959" w:themeColor="text1" w:themeTint="A6"/>
      <w:lang w:val="en-GB"/>
    </w:rPr>
  </w:style>
  <w:style w:type="paragraph" w:styleId="Heading1">
    <w:name w:val="heading 1"/>
    <w:aliases w:val="CA Page Title"/>
    <w:basedOn w:val="Normal"/>
    <w:next w:val="Normal"/>
    <w:link w:val="Heading1Char"/>
    <w:uiPriority w:val="9"/>
    <w:qFormat/>
    <w:rsid w:val="00E557A6"/>
    <w:pPr>
      <w:keepNext/>
      <w:keepLines/>
      <w:spacing w:before="480"/>
      <w:outlineLvl w:val="0"/>
    </w:pPr>
    <w:rPr>
      <w:rFonts w:ascii="Gotham-Book" w:eastAsiaTheme="majorEastAsia" w:hAnsi="Gotham-Book" w:cstheme="majorBidi"/>
      <w:bCs/>
      <w:caps/>
      <w:color w:val="00404F"/>
      <w:sz w:val="40"/>
      <w:szCs w:val="40"/>
    </w:rPr>
  </w:style>
  <w:style w:type="paragraph" w:styleId="Heading2">
    <w:name w:val="heading 2"/>
    <w:aliases w:val="CA Headline"/>
    <w:basedOn w:val="Heading1"/>
    <w:next w:val="Normal"/>
    <w:link w:val="Heading2Char"/>
    <w:uiPriority w:val="9"/>
    <w:unhideWhenUsed/>
    <w:qFormat/>
    <w:rsid w:val="00963BD7"/>
    <w:pPr>
      <w:outlineLvl w:val="1"/>
    </w:pPr>
    <w:rPr>
      <w:color w:val="8CB8C6"/>
      <w:sz w:val="32"/>
      <w:szCs w:val="28"/>
    </w:rPr>
  </w:style>
  <w:style w:type="paragraph" w:styleId="Heading3">
    <w:name w:val="heading 3"/>
    <w:aliases w:val="CA Sub Heading"/>
    <w:basedOn w:val="Normal"/>
    <w:next w:val="Normal"/>
    <w:link w:val="Heading3Char"/>
    <w:uiPriority w:val="9"/>
    <w:unhideWhenUsed/>
    <w:qFormat/>
    <w:rsid w:val="00E557A6"/>
    <w:pPr>
      <w:keepNext/>
      <w:keepLines/>
      <w:spacing w:before="40"/>
      <w:outlineLvl w:val="2"/>
    </w:pPr>
    <w:rPr>
      <w:rFonts w:eastAsiaTheme="majorEastAsia" w:cstheme="majorBidi"/>
      <w:b/>
      <w:color w:val="51545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5D116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048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0481"/>
  </w:style>
  <w:style w:type="paragraph" w:styleId="Footer">
    <w:name w:val="footer"/>
    <w:basedOn w:val="Normal"/>
    <w:link w:val="FooterChar"/>
    <w:uiPriority w:val="99"/>
    <w:unhideWhenUsed/>
    <w:rsid w:val="0015048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0481"/>
  </w:style>
  <w:style w:type="paragraph" w:styleId="BalloonText">
    <w:name w:val="Balloon Text"/>
    <w:basedOn w:val="Normal"/>
    <w:link w:val="BalloonTextChar"/>
    <w:uiPriority w:val="99"/>
    <w:semiHidden/>
    <w:unhideWhenUsed/>
    <w:rsid w:val="0015048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481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aliases w:val="CA Headline Char"/>
    <w:basedOn w:val="DefaultParagraphFont"/>
    <w:link w:val="Heading2"/>
    <w:uiPriority w:val="9"/>
    <w:rsid w:val="00963BD7"/>
    <w:rPr>
      <w:rFonts w:ascii="Gotham-Book" w:eastAsiaTheme="majorEastAsia" w:hAnsi="Gotham-Book" w:cstheme="majorBidi"/>
      <w:bCs/>
      <w:caps/>
      <w:color w:val="8CB8C6"/>
      <w:sz w:val="32"/>
      <w:szCs w:val="28"/>
      <w:lang w:val="en-GB"/>
    </w:rPr>
  </w:style>
  <w:style w:type="paragraph" w:styleId="NoSpacing">
    <w:name w:val="No Spacing"/>
    <w:uiPriority w:val="1"/>
    <w:rsid w:val="00150481"/>
  </w:style>
  <w:style w:type="character" w:customStyle="1" w:styleId="Heading1Char">
    <w:name w:val="Heading 1 Char"/>
    <w:aliases w:val="CA Page Title Char"/>
    <w:basedOn w:val="DefaultParagraphFont"/>
    <w:link w:val="Heading1"/>
    <w:uiPriority w:val="9"/>
    <w:rsid w:val="00E557A6"/>
    <w:rPr>
      <w:rFonts w:ascii="Gotham-Book" w:eastAsiaTheme="majorEastAsia" w:hAnsi="Gotham-Book" w:cstheme="majorBidi"/>
      <w:bCs/>
      <w:caps/>
      <w:color w:val="00404F"/>
      <w:sz w:val="40"/>
      <w:szCs w:val="40"/>
      <w:lang w:val="en-GB"/>
    </w:rPr>
  </w:style>
  <w:style w:type="character" w:customStyle="1" w:styleId="Style9Char">
    <w:name w:val="Style9 Char"/>
    <w:basedOn w:val="DefaultParagraphFont"/>
    <w:link w:val="Style9"/>
    <w:locked/>
    <w:rsid w:val="005D116F"/>
    <w:rPr>
      <w:rFonts w:ascii="Arial" w:eastAsia="Times New Roman" w:hAnsi="Arial" w:cs="Arial"/>
      <w:b/>
      <w:caps/>
      <w:color w:val="0000FF"/>
    </w:rPr>
  </w:style>
  <w:style w:type="paragraph" w:customStyle="1" w:styleId="Style9">
    <w:name w:val="Style9"/>
    <w:basedOn w:val="Heading4"/>
    <w:link w:val="Style9Char"/>
    <w:rsid w:val="005D116F"/>
    <w:pPr>
      <w:keepLines w:val="0"/>
      <w:numPr>
        <w:ilvl w:val="1"/>
        <w:numId w:val="1"/>
      </w:numPr>
      <w:overflowPunct w:val="0"/>
      <w:autoSpaceDE w:val="0"/>
      <w:autoSpaceDN w:val="0"/>
      <w:adjustRightInd w:val="0"/>
      <w:spacing w:before="300" w:after="200" w:line="240" w:lineRule="auto"/>
      <w:jc w:val="both"/>
    </w:pPr>
    <w:rPr>
      <w:rFonts w:ascii="Arial" w:eastAsia="Times New Roman" w:hAnsi="Arial" w:cs="Arial"/>
      <w:bCs w:val="0"/>
      <w:i w:val="0"/>
      <w:iCs w:val="0"/>
      <w:caps/>
      <w:color w:val="0000FF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116F"/>
    <w:rPr>
      <w:rFonts w:asciiTheme="majorHAnsi" w:eastAsiaTheme="majorEastAsia" w:hAnsiTheme="majorHAnsi" w:cstheme="majorBidi"/>
      <w:b/>
      <w:bCs/>
      <w:i/>
      <w:iCs/>
      <w:color w:val="4F81BD" w:themeColor="accent1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5D116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11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GB"/>
    </w:rPr>
  </w:style>
  <w:style w:type="paragraph" w:styleId="ListParagraph">
    <w:name w:val="List Paragraph"/>
    <w:basedOn w:val="Normal"/>
    <w:uiPriority w:val="34"/>
    <w:qFormat/>
    <w:rsid w:val="00197205"/>
    <w:pPr>
      <w:ind w:left="720"/>
      <w:contextualSpacing/>
    </w:pPr>
  </w:style>
  <w:style w:type="table" w:styleId="TableGrid">
    <w:name w:val="Table Grid"/>
    <w:basedOn w:val="TableNormal"/>
    <w:uiPriority w:val="59"/>
    <w:rsid w:val="001972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197205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Style6Char">
    <w:name w:val="Style6 Char"/>
    <w:basedOn w:val="DefaultParagraphFont"/>
    <w:link w:val="Style6"/>
    <w:locked/>
    <w:rsid w:val="00197205"/>
    <w:rPr>
      <w:rFonts w:ascii="Arial" w:eastAsia="Times New Roman" w:hAnsi="Arial" w:cs="Arial"/>
      <w:b/>
      <w:caps/>
      <w:color w:val="800000"/>
      <w:sz w:val="28"/>
      <w:szCs w:val="20"/>
      <w:lang w:eastAsia="en-IN"/>
    </w:rPr>
  </w:style>
  <w:style w:type="paragraph" w:customStyle="1" w:styleId="Style6">
    <w:name w:val="Style6"/>
    <w:basedOn w:val="Heading4"/>
    <w:link w:val="Style6Char"/>
    <w:rsid w:val="00197205"/>
    <w:pPr>
      <w:keepLines w:val="0"/>
      <w:overflowPunct w:val="0"/>
      <w:autoSpaceDE w:val="0"/>
      <w:autoSpaceDN w:val="0"/>
      <w:adjustRightInd w:val="0"/>
      <w:spacing w:before="360" w:after="240" w:line="240" w:lineRule="auto"/>
      <w:jc w:val="both"/>
    </w:pPr>
    <w:rPr>
      <w:rFonts w:ascii="Arial" w:eastAsia="Times New Roman" w:hAnsi="Arial" w:cs="Arial"/>
      <w:bCs w:val="0"/>
      <w:i w:val="0"/>
      <w:iCs w:val="0"/>
      <w:caps/>
      <w:color w:val="800000"/>
      <w:sz w:val="28"/>
      <w:szCs w:val="20"/>
      <w:lang w:val="en-US" w:eastAsia="en-IN"/>
    </w:rPr>
  </w:style>
  <w:style w:type="table" w:customStyle="1" w:styleId="MediumShading1-Accent11">
    <w:name w:val="Medium Shading 1 - Accent 11"/>
    <w:basedOn w:val="TableNormal"/>
    <w:uiPriority w:val="63"/>
    <w:rsid w:val="00197205"/>
    <w:rPr>
      <w:rFonts w:ascii="Times New Roman" w:eastAsia="Times New Roman" w:hAnsi="Times New Roman" w:cs="Times New Roman"/>
      <w:sz w:val="20"/>
      <w:szCs w:val="20"/>
      <w:lang w:val="en-IN" w:eastAsia="en-IN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eading3Char">
    <w:name w:val="Heading 3 Char"/>
    <w:aliases w:val="CA Sub Heading Char"/>
    <w:basedOn w:val="DefaultParagraphFont"/>
    <w:link w:val="Heading3"/>
    <w:uiPriority w:val="9"/>
    <w:rsid w:val="00E557A6"/>
    <w:rPr>
      <w:rFonts w:ascii="Arial" w:eastAsiaTheme="majorEastAsia" w:hAnsi="Arial" w:cstheme="majorBidi"/>
      <w:b/>
      <w:color w:val="51545D"/>
      <w:lang w:val="en-GB"/>
    </w:rPr>
  </w:style>
  <w:style w:type="character" w:styleId="Hyperlink">
    <w:name w:val="Hyperlink"/>
    <w:basedOn w:val="DefaultParagraphFont"/>
    <w:uiPriority w:val="99"/>
    <w:unhideWhenUsed/>
    <w:rsid w:val="009034B0"/>
    <w:rPr>
      <w:color w:val="518EAA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034B0"/>
    <w:rPr>
      <w:color w:val="C9DD03"/>
      <w:u w:val="single"/>
    </w:rPr>
  </w:style>
  <w:style w:type="paragraph" w:styleId="BlockText">
    <w:name w:val="Block Text"/>
    <w:basedOn w:val="Normal"/>
    <w:unhideWhenUsed/>
    <w:rsid w:val="000433F4"/>
    <w:pPr>
      <w:overflowPunct w:val="0"/>
      <w:autoSpaceDE w:val="0"/>
      <w:autoSpaceDN w:val="0"/>
      <w:adjustRightInd w:val="0"/>
      <w:spacing w:after="120" w:line="240" w:lineRule="auto"/>
      <w:ind w:left="1440" w:right="1440" w:hanging="360"/>
      <w:jc w:val="both"/>
    </w:pPr>
    <w:rPr>
      <w:rFonts w:eastAsia="Times New Roman" w:cs="Times New Roman"/>
      <w:color w:val="auto"/>
      <w:sz w:val="22"/>
      <w:szCs w:val="2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840D8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C840D8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840D8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Users\nschulte\Desktop\CA_Official_Styled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E54412F-9AF9-4E46-89CD-515B18B04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CA_Official_Styled_Template.dotx</Template>
  <TotalTime>1305</TotalTime>
  <Pages>5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Schulte</dc:creator>
  <cp:keywords/>
  <dc:description/>
  <cp:lastModifiedBy>Mike Jensen</cp:lastModifiedBy>
  <cp:revision>16</cp:revision>
  <cp:lastPrinted>2015-06-12T20:05:00Z</cp:lastPrinted>
  <dcterms:created xsi:type="dcterms:W3CDTF">2015-02-18T20:41:00Z</dcterms:created>
  <dcterms:modified xsi:type="dcterms:W3CDTF">2015-09-08T21:53:00Z</dcterms:modified>
</cp:coreProperties>
</file>